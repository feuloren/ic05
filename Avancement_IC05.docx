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AAFFE7" w14:textId="07231128" w:rsidR="00E24CFB" w:rsidRDefault="00156B61" w:rsidP="00C30A9A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-1134"/>
        <w:sectPr w:rsidR="00E24CFB" w:rsidSect="004B0E6A">
          <w:headerReference w:type="even" r:id="rId9"/>
          <w:headerReference w:type="default" r:id="rId10"/>
          <w:footerReference w:type="even" r:id="rId11"/>
          <w:footerReference w:type="default" r:id="rId12"/>
          <w:pgSz w:w="11900" w:h="16840"/>
          <w:pgMar w:top="1134" w:right="0" w:bottom="0" w:left="0" w:header="709" w:footer="850" w:gutter="0"/>
          <w:cols w:space="720"/>
        </w:sect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DF1B0D5" wp14:editId="674A3F83">
                <wp:simplePos x="0" y="0"/>
                <wp:positionH relativeFrom="page">
                  <wp:posOffset>-111760</wp:posOffset>
                </wp:positionH>
                <wp:positionV relativeFrom="page">
                  <wp:posOffset>707390</wp:posOffset>
                </wp:positionV>
                <wp:extent cx="7589520" cy="990600"/>
                <wp:effectExtent l="0" t="0" r="5080" b="0"/>
                <wp:wrapNone/>
                <wp:docPr id="4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89520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0ECBE" w14:textId="0773DF2C" w:rsidR="00BE38D6" w:rsidRPr="002510C4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Fiche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>d’Avancement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du </w:t>
                            </w:r>
                            <w:proofErr w:type="spellStart"/>
                            <w:proofErr w:type="gramStart"/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>Projet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:</w:t>
                            </w:r>
                            <w:proofErr w:type="gramEnd"/>
                            <w:r w:rsidRPr="002510C4">
                              <w:rPr>
                                <w:rFonts w:ascii="Helvetica Neue UltraLight" w:hAnsi="Helvetica Neue UltraLight"/>
                                <w:smallCap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  <w:p w14:paraId="6881D182" w14:textId="6DD873BC" w:rsidR="00BE38D6" w:rsidRPr="005D4FB0" w:rsidRDefault="00BE38D6" w:rsidP="005D4FB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-8.75pt;margin-top:55.7pt;width:597.6pt;height:78pt;z-index: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" filled="f" stroked="f" strokeweight="1pt">
                <v:path arrowok="t"/>
                <v:textbox inset="0,0,0,0">
                  <w:txbxContent>
                    <w:p w14:paraId="0520ECBE" w14:textId="0773DF2C" w:rsidR="00BE38D6" w:rsidRPr="002510C4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</w:pPr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Fiche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d’Avancement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du </w:t>
                      </w:r>
                      <w:proofErr w:type="spellStart"/>
                      <w:proofErr w:type="gramStart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>Projet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: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smallCap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</w:p>
                    <w:p w14:paraId="6881D182" w14:textId="6DD873BC" w:rsidR="00BE38D6" w:rsidRPr="005D4FB0" w:rsidRDefault="00BE38D6" w:rsidP="005D4FB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75D3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9E89352" wp14:editId="6755F2A3">
                <wp:simplePos x="0" y="0"/>
                <wp:positionH relativeFrom="page">
                  <wp:posOffset>228177</wp:posOffset>
                </wp:positionH>
                <wp:positionV relativeFrom="page">
                  <wp:posOffset>2275840</wp:posOffset>
                </wp:positionV>
                <wp:extent cx="7089987" cy="3535680"/>
                <wp:effectExtent l="0" t="0" r="22225" b="20320"/>
                <wp:wrapNone/>
                <wp:docPr id="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89987" cy="353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BEE41A" w14:textId="0C43A833" w:rsidR="00BE38D6" w:rsidRPr="002510C4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Développement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d’une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librarie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pour la creation d’un site </w:t>
                            </w:r>
                            <w:proofErr w:type="gram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internet</w:t>
                            </w:r>
                            <w:proofErr w:type="gram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permettant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à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une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communauté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de realizer de </w:t>
                            </w:r>
                            <w:proofErr w:type="spellStart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façon</w:t>
                            </w:r>
                            <w:proofErr w:type="spellEnd"/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collaborative </w:t>
                            </w:r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des cartographies </w:t>
                            </w:r>
                            <w:proofErr w:type="spellStart"/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sur</w:t>
                            </w:r>
                            <w:proofErr w:type="spellEnd"/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ses</w:t>
                            </w:r>
                            <w:proofErr w:type="spellEnd"/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proje</w:t>
                            </w:r>
                            <w:r w:rsidRPr="002510C4">
                              <w:rPr>
                                <w:rFonts w:ascii="Helvetica Neue UltraLight" w:hAnsi="Helvetica Neue UltraLigh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ts</w:t>
                            </w:r>
                            <w:proofErr w:type="spellEnd"/>
                          </w:p>
                          <w:p w14:paraId="6B419EE5" w14:textId="77777777" w:rsidR="00BE38D6" w:rsidRPr="005D4FB0" w:rsidRDefault="00BE38D6" w:rsidP="00156B6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spacing w:line="640" w:lineRule="exact"/>
                              <w:jc w:val="center"/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96"/>
                                <w:szCs w:val="96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17.95pt;margin-top:179.2pt;width:558.25pt;height:278.4pt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39BEE41A" w14:textId="0C43A833" w:rsidR="00BE38D6" w:rsidRPr="002510C4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Développement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d’une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librarie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pour la creation d’un site </w:t>
                      </w:r>
                      <w:proofErr w:type="gram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internet</w:t>
                      </w:r>
                      <w:proofErr w:type="gram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permettant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à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une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communauté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de realizer de </w:t>
                      </w:r>
                      <w:proofErr w:type="spellStart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façon</w:t>
                      </w:r>
                      <w:proofErr w:type="spellEnd"/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collaborative </w:t>
                      </w:r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des cartographies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sur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ses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proje</w:t>
                      </w:r>
                      <w:r w:rsidRPr="002510C4">
                        <w:rPr>
                          <w:rFonts w:ascii="Helvetica Neue UltraLight" w:hAnsi="Helvetica Neue UltraLigh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ts</w:t>
                      </w:r>
                      <w:proofErr w:type="spellEnd"/>
                    </w:p>
                    <w:p w14:paraId="6B419EE5" w14:textId="77777777" w:rsidR="00BE38D6" w:rsidRPr="005D4FB0" w:rsidRDefault="00BE38D6" w:rsidP="00156B6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spacing w:line="640" w:lineRule="exact"/>
                        <w:jc w:val="center"/>
                        <w:rPr>
                          <w:rFonts w:ascii="Times New Roman" w:eastAsia="Times New Roman" w:hAnsi="Times New Roman"/>
                          <w:color w:val="FFFFFF" w:themeColor="background1"/>
                          <w:sz w:val="96"/>
                          <w:szCs w:val="96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252A72" w:rsidRPr="00983274">
        <w:rPr>
          <w:noProof/>
          <w:lang w:val="fr-FR" w:eastAsia="fr-FR"/>
        </w:rPr>
        <w:drawing>
          <wp:anchor distT="0" distB="0" distL="114300" distR="114300" simplePos="0" relativeHeight="251674111" behindDoc="0" locked="0" layoutInCell="1" allowOverlap="1" wp14:anchorId="10803C64" wp14:editId="4B8743C5">
            <wp:simplePos x="0" y="0"/>
            <wp:positionH relativeFrom="margin">
              <wp:posOffset>-3305810</wp:posOffset>
            </wp:positionH>
            <wp:positionV relativeFrom="margin">
              <wp:posOffset>-783590</wp:posOffset>
            </wp:positionV>
            <wp:extent cx="17139388" cy="12121200"/>
            <wp:effectExtent l="0" t="0" r="5715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phi_potatoe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9388" cy="1212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CD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68EFB5E" wp14:editId="31654946">
                <wp:simplePos x="0" y="0"/>
                <wp:positionH relativeFrom="page">
                  <wp:posOffset>172720</wp:posOffset>
                </wp:positionH>
                <wp:positionV relativeFrom="page">
                  <wp:posOffset>5080</wp:posOffset>
                </wp:positionV>
                <wp:extent cx="1473200" cy="949960"/>
                <wp:effectExtent l="0" t="0" r="0" b="15240"/>
                <wp:wrapNone/>
                <wp:docPr id="41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7320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26699" w14:textId="14BECE53" w:rsidR="00BE38D6" w:rsidRPr="00896CD1" w:rsidRDefault="00BE38D6" w:rsidP="00896CD1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FFFFFF" w:themeColor="background1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FFFFFF" w:themeColor="background1"/>
                                <w:sz w:val="96"/>
                              </w:rPr>
                              <w:t>IC05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3.6pt;margin-top:.4pt;width:116pt;height:74.8pt;z-index: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" filled="f" stroked="f" strokeweight="1pt">
                <v:path arrowok="t"/>
                <v:textbox inset="0,0,0,0">
                  <w:txbxContent>
                    <w:p w14:paraId="50626699" w14:textId="14BECE53" w:rsidR="00BE38D6" w:rsidRPr="00896CD1" w:rsidRDefault="00BE38D6" w:rsidP="00896CD1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FFFFFF" w:themeColor="background1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FFFFFF" w:themeColor="background1"/>
                          <w:sz w:val="96"/>
                        </w:rPr>
                        <w:t>IC05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89F87A8" wp14:editId="41C162EA">
                <wp:simplePos x="0" y="0"/>
                <wp:positionH relativeFrom="column">
                  <wp:posOffset>622300</wp:posOffset>
                </wp:positionH>
                <wp:positionV relativeFrom="paragraph">
                  <wp:posOffset>8525510</wp:posOffset>
                </wp:positionV>
                <wp:extent cx="1308100" cy="952500"/>
                <wp:effectExtent l="0" t="0" r="0" b="12700"/>
                <wp:wrapSquare wrapText="bothSides"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FAB7EF" w14:textId="5AEC2D21" w:rsidR="00BE38D6" w:rsidRPr="005F1681" w:rsidRDefault="00BE38D6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5F1681"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9" o:spid="_x0000_s1029" type="#_x0000_t202" style="position:absolute;left:0;text-align:left;margin-left:49pt;margin-top:671.3pt;width:103pt;height:7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" filled="f" stroked="f">
                <v:textbox>
                  <w:txbxContent>
                    <w:p w14:paraId="68FAB7EF" w14:textId="5AEC2D21" w:rsidR="00BE38D6" w:rsidRPr="005F1681" w:rsidRDefault="00BE38D6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5F1681"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168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9ADD43F" wp14:editId="64BD004C">
                <wp:simplePos x="0" y="0"/>
                <wp:positionH relativeFrom="column">
                  <wp:posOffset>5245100</wp:posOffset>
                </wp:positionH>
                <wp:positionV relativeFrom="paragraph">
                  <wp:posOffset>8550910</wp:posOffset>
                </wp:positionV>
                <wp:extent cx="1943100" cy="952500"/>
                <wp:effectExtent l="0" t="0" r="0" b="1270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8436A7" w14:textId="09A6E33A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ANTONETTI Joanne</w:t>
                            </w:r>
                          </w:p>
                          <w:p w14:paraId="4FE119C8" w14:textId="47DC7ED2" w:rsidR="00BE38D6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THÉVENET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Florent</w:t>
                            </w:r>
                            <w:proofErr w:type="spellEnd"/>
                          </w:p>
                          <w:p w14:paraId="6267EC2E" w14:textId="77777777" w:rsidR="00BE38D6" w:rsidRPr="005F1681" w:rsidRDefault="00BE38D6" w:rsidP="005F1681">
                            <w:pPr>
                              <w:rPr>
                                <w:rFonts w:asciiTheme="majorHAnsi" w:hAnsiTheme="majorHAns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40" o:spid="_x0000_s1030" type="#_x0000_t202" style="position:absolute;left:0;text-align:left;margin-left:413pt;margin-top:673.3pt;width:153pt;height:75pt;z-index:25168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" filled="f" stroked="f">
                <v:textbox>
                  <w:txbxContent>
                    <w:p w14:paraId="7F8436A7" w14:textId="09A6E33A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ANTONETTI Joanne</w:t>
                      </w:r>
                    </w:p>
                    <w:p w14:paraId="4FE119C8" w14:textId="47DC7ED2" w:rsidR="00BE38D6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THÉVENET </w:t>
                      </w:r>
                      <w:proofErr w:type="spellStart"/>
                      <w: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  <w:t>Florent</w:t>
                      </w:r>
                      <w:proofErr w:type="spellEnd"/>
                    </w:p>
                    <w:p w14:paraId="6267EC2E" w14:textId="77777777" w:rsidR="00BE38D6" w:rsidRPr="005F1681" w:rsidRDefault="00BE38D6" w:rsidP="005F1681">
                      <w:pPr>
                        <w:rPr>
                          <w:rFonts w:asciiTheme="majorHAnsi" w:hAnsiTheme="majorHAns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9428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57500BF" wp14:editId="2BC001F3">
                <wp:simplePos x="0" y="0"/>
                <wp:positionH relativeFrom="column">
                  <wp:posOffset>520700</wp:posOffset>
                </wp:positionH>
                <wp:positionV relativeFrom="paragraph">
                  <wp:posOffset>194310</wp:posOffset>
                </wp:positionV>
                <wp:extent cx="5486400" cy="55880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8D5DB" w14:textId="43E8848E" w:rsidR="00BE38D6" w:rsidRPr="00A13C82" w:rsidRDefault="00BE38D6" w:rsidP="00294289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38" o:spid="_x0000_s1031" type="#_x0000_t202" style="position:absolute;left:0;text-align:left;margin-left:41pt;margin-top:15.3pt;width:6in;height:44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" filled="f" stroked="f">
                <v:textbox>
                  <w:txbxContent>
                    <w:p w14:paraId="6448D5DB" w14:textId="43E8848E" w:rsidR="00BE38D6" w:rsidRPr="00A13C82" w:rsidRDefault="00BE38D6" w:rsidP="00294289">
                      <w:pPr>
                        <w:rPr>
                          <w:rFonts w:asciiTheme="majorHAnsi" w:hAnsiTheme="majorHAnsi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3071C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5136" behindDoc="0" locked="0" layoutInCell="1" allowOverlap="1" wp14:anchorId="1C3C21ED" wp14:editId="5EBB0731">
                <wp:simplePos x="0" y="0"/>
                <wp:positionH relativeFrom="page">
                  <wp:posOffset>-25400</wp:posOffset>
                </wp:positionH>
                <wp:positionV relativeFrom="page">
                  <wp:posOffset>8890000</wp:posOffset>
                </wp:positionV>
                <wp:extent cx="10896600" cy="1854200"/>
                <wp:effectExtent l="0" t="0" r="0" b="0"/>
                <wp:wrapThrough wrapText="bothSides">
                  <wp:wrapPolygon edited="0">
                    <wp:start x="0" y="0"/>
                    <wp:lineTo x="0" y="21304"/>
                    <wp:lineTo x="21550" y="21304"/>
                    <wp:lineTo x="21550" y="0"/>
                    <wp:lineTo x="0" y="0"/>
                  </wp:wrapPolygon>
                </wp:wrapThrough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8542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3B9081B3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32" style="position:absolute;left:0;text-align:left;margin-left:-1.95pt;margin-top:700pt;width:858pt;height:146pt;z-index:25167513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" fillcolor="black" stroked="f">
                <v:fill opacity="51657f"/>
                <v:path arrowok="t"/>
                <v:textbox inset="8pt,8pt,8pt,8pt">
                  <w:txbxContent>
                    <w:p w14:paraId="3B9081B3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E91560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77184" behindDoc="0" locked="0" layoutInCell="1" allowOverlap="1" wp14:anchorId="2CB6F459" wp14:editId="2A01B663">
                <wp:simplePos x="0" y="0"/>
                <wp:positionH relativeFrom="page">
                  <wp:posOffset>-12700</wp:posOffset>
                </wp:positionH>
                <wp:positionV relativeFrom="page">
                  <wp:posOffset>0</wp:posOffset>
                </wp:positionV>
                <wp:extent cx="10896600" cy="1701800"/>
                <wp:effectExtent l="0" t="0" r="0" b="0"/>
                <wp:wrapThrough wrapText="bothSides">
                  <wp:wrapPolygon edited="0">
                    <wp:start x="0" y="0"/>
                    <wp:lineTo x="0" y="21278"/>
                    <wp:lineTo x="21550" y="21278"/>
                    <wp:lineTo x="21550" y="0"/>
                    <wp:lineTo x="0" y="0"/>
                  </wp:wrapPolygon>
                </wp:wrapThrough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896600" cy="17018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79000"/>
                          </a:srgbClr>
                        </a:solidFill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0852526C" w14:textId="77777777" w:rsidR="00BE38D6" w:rsidRDefault="00BE38D6" w:rsidP="00E91560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  <w:tab w:val="left" w:pos="17008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3" style="position:absolute;left:0;text-align:left;margin-left:-.95pt;margin-top:0;width:858pt;height:134pt;z-index:25167718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" fillcolor="black" stroked="f">
                <v:fill opacity="51657f"/>
                <v:path arrowok="t"/>
                <v:textbox inset="8pt,8pt,8pt,8pt">
                  <w:txbxContent>
                    <w:p w14:paraId="0852526C" w14:textId="77777777" w:rsidR="00BE38D6" w:rsidRDefault="00BE38D6" w:rsidP="00E91560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  <w:tab w:val="left" w:pos="17008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type="through" anchorx="page" anchory="page"/>
              </v:rect>
            </w:pict>
          </mc:Fallback>
        </mc:AlternateContent>
      </w:r>
      <w:r w:rsidR="00940D9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60D9FF" wp14:editId="3D0FA931">
                <wp:simplePos x="0" y="0"/>
                <wp:positionH relativeFrom="page">
                  <wp:posOffset>317500</wp:posOffset>
                </wp:positionH>
                <wp:positionV relativeFrom="page">
                  <wp:posOffset>495300</wp:posOffset>
                </wp:positionV>
                <wp:extent cx="8331200" cy="2286000"/>
                <wp:effectExtent l="0" t="0" r="0" b="0"/>
                <wp:wrapNone/>
                <wp:docPr id="27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3312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461F7D" w14:textId="46404575" w:rsidR="00BE38D6" w:rsidRPr="004B0E6A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8"/>
                                <w:szCs w:val="28"/>
                              </w:rPr>
                            </w:pPr>
                            <w:r w:rsidRPr="004B0E6A"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144"/>
                                <w:szCs w:val="144"/>
                              </w:rPr>
                              <w:t>IC05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color w:val="FEFFFE"/>
                                <w:spacing w:val="-200"/>
                                <w:sz w:val="222"/>
                              </w:rPr>
                              <w:t xml:space="preserve"> </w:t>
                            </w:r>
                            <w:proofErr w:type="spellStart"/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Avancement</w:t>
                            </w:r>
                            <w:proofErr w:type="spellEnd"/>
                            <w:r w:rsidRPr="004B0E6A">
                              <w:rPr>
                                <w:rFonts w:ascii="Helvetica Neue Light" w:hAnsi="Helvetica Neue Light"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B0E6A">
                              <w:rPr>
                                <w:rFonts w:ascii="Helvetica Neue Light" w:hAnsi="Helvetica Neue Light"/>
                                <w:b/>
                                <w:color w:val="FEFFFE"/>
                                <w:spacing w:val="346"/>
                                <w:sz w:val="28"/>
                                <w:szCs w:val="28"/>
                              </w:rPr>
                              <w:t>Projet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34" style="position:absolute;left:0;text-align:left;margin-left:25pt;margin-top:39pt;width:656pt;height:180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" filled="f" stroked="f" strokeweight="1pt">
                <v:path arrowok="t"/>
                <v:textbox inset="0,0,0,0">
                  <w:txbxContent>
                    <w:p w14:paraId="73461F7D" w14:textId="46404575" w:rsidR="00BE38D6" w:rsidRPr="004B0E6A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8"/>
                          <w:szCs w:val="28"/>
                        </w:rPr>
                      </w:pPr>
                      <w:r w:rsidRPr="004B0E6A"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144"/>
                          <w:szCs w:val="144"/>
                        </w:rPr>
                        <w:t>IC05</w:t>
                      </w:r>
                      <w:r>
                        <w:rPr>
                          <w:rFonts w:ascii="Helvetica Neue" w:hAnsi="Helvetica Neue"/>
                          <w:b/>
                          <w:color w:val="FEFFFE"/>
                          <w:spacing w:val="-200"/>
                          <w:sz w:val="222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Avancement</w:t>
                      </w:r>
                      <w:proofErr w:type="spellEnd"/>
                      <w:r w:rsidRPr="004B0E6A">
                        <w:rPr>
                          <w:rFonts w:ascii="Helvetica Neue Light" w:hAnsi="Helvetica Neue Light"/>
                          <w:color w:val="FEFFFE"/>
                          <w:spacing w:val="346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4B0E6A">
                        <w:rPr>
                          <w:rFonts w:ascii="Helvetica Neue Light" w:hAnsi="Helvetica Neue Light"/>
                          <w:b/>
                          <w:color w:val="FEFFFE"/>
                          <w:spacing w:val="346"/>
                          <w:sz w:val="28"/>
                          <w:szCs w:val="28"/>
                        </w:rPr>
                        <w:t>Projet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197D16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AB3BEED" wp14:editId="3465BCD6">
                <wp:simplePos x="0" y="0"/>
                <wp:positionH relativeFrom="page">
                  <wp:posOffset>266700</wp:posOffset>
                </wp:positionH>
                <wp:positionV relativeFrom="page">
                  <wp:posOffset>6908800</wp:posOffset>
                </wp:positionV>
                <wp:extent cx="2540000" cy="1270000"/>
                <wp:effectExtent l="0" t="0" r="0" b="0"/>
                <wp:wrapNone/>
                <wp:docPr id="25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40000" cy="12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6D7D" w14:textId="16A93381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 xml:space="preserve">3 </w:t>
                            </w:r>
                            <w:proofErr w:type="spellStart"/>
                            <w:r>
                              <w:rPr>
                                <w:color w:val="FEFFFE"/>
                              </w:rPr>
                              <w:t>décembre</w:t>
                            </w:r>
                            <w:proofErr w:type="spellEnd"/>
                            <w:r>
                              <w:rPr>
                                <w:color w:val="FEFFFE"/>
                              </w:rPr>
                              <w:t xml:space="preserve"> 2012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35" style="position:absolute;left:0;text-align:left;margin-left:21pt;margin-top:544pt;width:200pt;height:100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306D6D7D" w14:textId="16A93381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3 </w:t>
                      </w:r>
                      <w:proofErr w:type="spellStart"/>
                      <w:r>
                        <w:rPr>
                          <w:color w:val="FEFFFE"/>
                        </w:rPr>
                        <w:t>décembre</w:t>
                      </w:r>
                      <w:proofErr w:type="spellEnd"/>
                      <w:r>
                        <w:rPr>
                          <w:color w:val="FEFFFE"/>
                        </w:rPr>
                        <w:t xml:space="preserve"> 2012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707445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91E7B84" wp14:editId="5DB11F38">
                <wp:simplePos x="0" y="0"/>
                <wp:positionH relativeFrom="page">
                  <wp:posOffset>8864600</wp:posOffset>
                </wp:positionH>
                <wp:positionV relativeFrom="page">
                  <wp:posOffset>6604000</wp:posOffset>
                </wp:positionV>
                <wp:extent cx="1485900" cy="774700"/>
                <wp:effectExtent l="0" t="0" r="12700" b="1270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5900" cy="774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B2945" w14:textId="6E0EE67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color w:val="FEFFF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ANTONETTI Joanne</w:t>
                            </w:r>
                          </w:p>
                          <w:p w14:paraId="47D51085" w14:textId="53E797B4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jc w:val="both"/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 xml:space="preserve">THÉVENET </w:t>
                            </w:r>
                            <w:proofErr w:type="spellStart"/>
                            <w:r>
                              <w:rPr>
                                <w:color w:val="FEFFFE"/>
                              </w:rPr>
                              <w:t>Florent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8" o:spid="_x0000_s1036" style="position:absolute;left:0;text-align:left;margin-left:698pt;margin-top:520pt;width:117pt;height:61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" filled="f" stroked="f" strokeweight="1pt">
                <v:path arrowok="t"/>
                <v:textbox inset="0,0,0,0">
                  <w:txbxContent>
                    <w:p w14:paraId="472B2945" w14:textId="6E0EE67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color w:val="FEFFFE"/>
                        </w:rPr>
                      </w:pPr>
                      <w:r>
                        <w:rPr>
                          <w:color w:val="FEFFFE"/>
                        </w:rPr>
                        <w:t>ANTONETTI Joanne</w:t>
                      </w:r>
                    </w:p>
                    <w:p w14:paraId="47D51085" w14:textId="53E797B4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jc w:val="both"/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 xml:space="preserve">THÉVENET </w:t>
                      </w:r>
                      <w:proofErr w:type="spellStart"/>
                      <w:r>
                        <w:rPr>
                          <w:color w:val="FEFFFE"/>
                        </w:rPr>
                        <w:t>Florent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152400" distB="152400" distL="152400" distR="152400" simplePos="0" relativeHeight="251644416" behindDoc="1" locked="0" layoutInCell="1" allowOverlap="1" wp14:anchorId="0D718A3B" wp14:editId="19792A49">
                <wp:simplePos x="0" y="0"/>
                <wp:positionH relativeFrom="page">
                  <wp:posOffset>-38100</wp:posOffset>
                </wp:positionH>
                <wp:positionV relativeFrom="page">
                  <wp:posOffset>6413500</wp:posOffset>
                </wp:positionV>
                <wp:extent cx="10782300" cy="1155700"/>
                <wp:effectExtent l="0" t="0" r="1270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782300" cy="11557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8599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>
                                  <a:alpha val="85999"/>
                                </a:srgb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643FF4" w14:textId="77777777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  <w:tab w:val="left" w:pos="14882"/>
                                <w:tab w:val="left" w:pos="15591"/>
                                <w:tab w:val="left" w:pos="16299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</w:p>
                        </w:txbxContent>
                      </wps:txbx>
                      <wps:bodyPr rot="0" vert="horz" wrap="square" lIns="101600" tIns="101600" rIns="101600" bIns="101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37" style="position:absolute;left:0;text-align:left;margin-left:-2.95pt;margin-top:505pt;width:849pt;height:91pt;z-index:-251672064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" fillcolor="black" stroked="f" strokeweight="1pt">
                <v:fill opacity="56283f"/>
                <v:stroke opacity="56283f"/>
                <v:path arrowok="t"/>
                <v:textbox inset="8pt,8pt,8pt,8pt">
                  <w:txbxContent>
                    <w:p w14:paraId="65643FF4" w14:textId="77777777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  <w:tab w:val="left" w:pos="14882"/>
                          <w:tab w:val="left" w:pos="15591"/>
                          <w:tab w:val="left" w:pos="16299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0F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9819184" wp14:editId="2AC0E3D2">
                <wp:simplePos x="0" y="0"/>
                <wp:positionH relativeFrom="page">
                  <wp:posOffset>292100</wp:posOffset>
                </wp:positionH>
                <wp:positionV relativeFrom="page">
                  <wp:posOffset>6591300</wp:posOffset>
                </wp:positionV>
                <wp:extent cx="1219200" cy="1892300"/>
                <wp:effectExtent l="0" t="0" r="0" b="0"/>
                <wp:wrapNone/>
                <wp:docPr id="2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0" cy="189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847FA2" w14:textId="6A3210EF" w:rsidR="00BE38D6" w:rsidRDefault="00BE38D6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color w:val="FEFFFE"/>
                              </w:rPr>
                              <w:t>A12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38" style="position:absolute;left:0;text-align:left;margin-left:23pt;margin-top:519pt;width:96pt;height:149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" filled="f" stroked="f" strokeweight="1pt">
                <v:path arrowok="t"/>
                <v:textbox inset="0,0,0,0">
                  <w:txbxContent>
                    <w:p w14:paraId="10847FA2" w14:textId="6A3210EF" w:rsidR="00BE38D6" w:rsidRDefault="00BE38D6">
                      <w:pPr>
                        <w:pStyle w:val="FreeForm"/>
                        <w:tabs>
                          <w:tab w:val="left" w:pos="709"/>
                          <w:tab w:val="left" w:pos="1417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color w:val="FEFFFE"/>
                        </w:rPr>
                        <w:t>A12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4D8C76F" w14:textId="0A9F2821" w:rsidR="001C370B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2075EA7" wp14:editId="74AD7605">
                <wp:simplePos x="0" y="0"/>
                <wp:positionH relativeFrom="page">
                  <wp:posOffset>270933</wp:posOffset>
                </wp:positionH>
                <wp:positionV relativeFrom="page">
                  <wp:posOffset>133773</wp:posOffset>
                </wp:positionV>
                <wp:extent cx="3286760" cy="929640"/>
                <wp:effectExtent l="0" t="0" r="15240" b="10160"/>
                <wp:wrapNone/>
                <wp:docPr id="4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028853" w14:textId="4FE745A1" w:rsidR="00BE38D6" w:rsidRPr="00210190" w:rsidRDefault="00BE38D6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 xml:space="preserve">Done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9" style="position:absolute;margin-left:21.35pt;margin-top:10.55pt;width:258.8pt;height:73.2pt;z-index: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+PDaM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R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" filled="f" stroked="f" strokeweight="1pt">
                <v:path arrowok="t"/>
                <v:textbox inset="0,0,0,0">
                  <w:txbxContent>
                    <w:p w14:paraId="64028853" w14:textId="4FE745A1" w:rsidR="00BE38D6" w:rsidRPr="00210190" w:rsidRDefault="00BE38D6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Done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B67D92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0A0248E5" w14:textId="77777777" w:rsidR="001C370B" w:rsidRDefault="001C370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3D180D1A" w14:textId="77777777" w:rsidR="002F7CA2" w:rsidRDefault="002F7CA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</w:pPr>
    </w:p>
    <w:p w14:paraId="6C894F26" w14:textId="6C8B4921" w:rsidR="0037787A" w:rsidRPr="002F7CA2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 xml:space="preserve">Clarification du </w:t>
      </w:r>
      <w:proofErr w:type="spellStart"/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Sujet</w:t>
      </w:r>
      <w:proofErr w:type="spellEnd"/>
    </w:p>
    <w:p w14:paraId="6AAE5E90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Notre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consiste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realizer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librairie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pour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un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site internet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permettant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communauté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cartographier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et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.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L’ensemble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sont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saisie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différents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via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un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formulaire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en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ligne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,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qui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provoque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mise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jour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automatique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graphes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.</w:t>
      </w:r>
    </w:p>
    <w:p w14:paraId="3E6E9A99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02473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6815EB1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C1A6EC4" w14:textId="77777777" w:rsidR="002F7CA2" w:rsidRDefault="002F7CA2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1667AC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380E8EE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7374B49F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4C44D705" w14:textId="31F2B436" w:rsidR="00FA6F20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 xml:space="preserve">Conception </w:t>
      </w:r>
    </w:p>
    <w:p w14:paraId="46F84246" w14:textId="77777777" w:rsidR="002F7CA2" w:rsidRPr="002F7CA2" w:rsidRDefault="002F7CA2" w:rsidP="002F7CA2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720"/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7DDC89CC" w14:textId="761C1A93" w:rsidR="0037787A" w:rsidRPr="0035720F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a) </w:t>
      </w:r>
      <w:r w:rsidR="0037787A" w:rsidRPr="008956C0">
        <w:rPr>
          <w:rFonts w:ascii="Helvetica Neue UltraLight" w:hAnsi="Helvetica Neue UltraLight"/>
          <w:b/>
          <w:color w:val="auto"/>
        </w:rPr>
        <w:t xml:space="preserve">Les </w:t>
      </w:r>
      <w:proofErr w:type="spellStart"/>
      <w:r w:rsidR="0037787A" w:rsidRPr="008956C0">
        <w:rPr>
          <w:rFonts w:ascii="Helvetica Neue UltraLight" w:hAnsi="Helvetica Neue UltraLight"/>
          <w:b/>
          <w:color w:val="auto"/>
        </w:rPr>
        <w:t>fonctionalités</w:t>
      </w:r>
      <w:proofErr w:type="spellEnd"/>
      <w:r w:rsidR="0037787A" w:rsidRPr="008956C0">
        <w:rPr>
          <w:rFonts w:ascii="Helvetica Neue UltraLight" w:hAnsi="Helvetica Neue UltraLight"/>
          <w:b/>
          <w:color w:val="auto"/>
        </w:rPr>
        <w:t xml:space="preserve"> à </w:t>
      </w:r>
      <w:proofErr w:type="spellStart"/>
      <w:proofErr w:type="gramStart"/>
      <w:r w:rsidR="0037787A" w:rsidRPr="008956C0">
        <w:rPr>
          <w:rFonts w:ascii="Helvetica Neue UltraLight" w:hAnsi="Helvetica Neue UltraLight"/>
          <w:b/>
          <w:color w:val="auto"/>
        </w:rPr>
        <w:t>develloper</w:t>
      </w:r>
      <w:proofErr w:type="spellEnd"/>
      <w:r w:rsidR="0037787A">
        <w:rPr>
          <w:rFonts w:ascii="Helvetica Neue UltraLight" w:hAnsi="Helvetica Neue UltraLight"/>
          <w:color w:val="auto"/>
          <w:sz w:val="28"/>
          <w:szCs w:val="28"/>
        </w:rPr>
        <w:t xml:space="preserve"> :</w:t>
      </w:r>
      <w:proofErr w:type="gramEnd"/>
      <w:r w:rsidR="0037787A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 xml:space="preserve">(+ les documents à </w:t>
      </w:r>
      <w:proofErr w:type="spellStart"/>
      <w:r w:rsidR="0037787A">
        <w:rPr>
          <w:rFonts w:ascii="Helvetica Neue UltraLight" w:hAnsi="Helvetica Neue UltraLight"/>
          <w:i/>
          <w:color w:val="auto"/>
          <w:sz w:val="28"/>
          <w:szCs w:val="28"/>
        </w:rPr>
        <w:t>déve</w:t>
      </w:r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>loper</w:t>
      </w:r>
      <w:proofErr w:type="spellEnd"/>
      <w:r w:rsidR="0037787A" w:rsidRPr="0035720F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109F4D46" w14:textId="77777777" w:rsidR="0037787A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la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visualization en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ligne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cartographies :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page HTML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utilisant</w:t>
      </w:r>
      <w:proofErr w:type="spellEnd"/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la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librarie</w:t>
      </w:r>
      <w:proofErr w:type="spellEnd"/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sigma.js)</w:t>
      </w:r>
    </w:p>
    <w:p w14:paraId="4A643B2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monopartite</w:t>
      </w:r>
      <w:proofErr w:type="spellEnd"/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relié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projets</w:t>
      </w:r>
      <w:proofErr w:type="spellEnd"/>
    </w:p>
    <w:p w14:paraId="023D9D36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monopartite</w:t>
      </w:r>
      <w:proofErr w:type="spellEnd"/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relié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les mots clefs</w:t>
      </w:r>
    </w:p>
    <w:p w14:paraId="10C4DEE3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monopartite</w:t>
      </w:r>
      <w:proofErr w:type="spellEnd"/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relié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les mots clefs</w:t>
      </w:r>
    </w:p>
    <w:p w14:paraId="6BA75BC5" w14:textId="77777777" w:rsidR="0037787A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monopartite</w:t>
      </w:r>
      <w:proofErr w:type="spellEnd"/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des mots clefs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relié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ou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</w:p>
    <w:p w14:paraId="0E7872FB" w14:textId="77777777" w:rsidR="0037787A" w:rsidRPr="003E415D" w:rsidRDefault="0037787A" w:rsidP="0037787A">
      <w:pPr>
        <w:pStyle w:val="FreeForm"/>
        <w:numPr>
          <w:ilvl w:val="1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tripartite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des mots clefs,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acteurs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et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projets</w:t>
      </w:r>
      <w:proofErr w:type="spellEnd"/>
    </w:p>
    <w:p w14:paraId="3DDFB591" w14:textId="77777777" w:rsidR="0037787A" w:rsidRPr="00145D8F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Helvetica Neue UltraLight" w:hAnsi="Helvetica Neue UltraLight"/>
          <w:color w:val="auto"/>
          <w:sz w:val="28"/>
          <w:szCs w:val="28"/>
        </w:rPr>
      </w:pPr>
      <w:r w:rsidRPr="00145D8F">
        <w:rPr>
          <w:rFonts w:ascii="Helvetica Neue UltraLight" w:hAnsi="Helvetica Neue UltraLight"/>
          <w:color w:val="auto"/>
          <w:sz w:val="28"/>
          <w:szCs w:val="28"/>
        </w:rPr>
        <w:t xml:space="preserve">+ </w:t>
      </w:r>
      <w:proofErr w:type="gramStart"/>
      <w:r w:rsidRPr="00145D8F">
        <w:rPr>
          <w:rFonts w:ascii="Helvetica Neue UltraLight" w:hAnsi="Helvetica Neue UltraLight"/>
          <w:color w:val="auto"/>
          <w:sz w:val="28"/>
          <w:szCs w:val="28"/>
        </w:rPr>
        <w:t>le</w:t>
      </w:r>
      <w:proofErr w:type="gramEnd"/>
      <w:r w:rsidRPr="00145D8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145D8F">
        <w:rPr>
          <w:rFonts w:ascii="Helvetica Neue UltraLight" w:hAnsi="Helvetica Neue UltraLight"/>
          <w:color w:val="auto"/>
          <w:sz w:val="28"/>
          <w:szCs w:val="28"/>
        </w:rPr>
        <w:t>téléchargement</w:t>
      </w:r>
      <w:proofErr w:type="spellEnd"/>
      <w:r w:rsidRPr="00145D8F"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 w:rsidRPr="00145D8F">
        <w:rPr>
          <w:rFonts w:ascii="Helvetica Neue UltraLight" w:hAnsi="Helvetica Neue UltraLight"/>
          <w:color w:val="auto"/>
          <w:sz w:val="28"/>
          <w:szCs w:val="28"/>
        </w:rPr>
        <w:t>graphes</w:t>
      </w:r>
      <w:proofErr w:type="spellEnd"/>
      <w:r w:rsidRPr="00145D8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145D8F">
        <w:rPr>
          <w:rFonts w:ascii="Helvetica Neue UltraLight" w:hAnsi="Helvetica Neue UltraLight"/>
          <w:color w:val="auto"/>
          <w:sz w:val="28"/>
          <w:szCs w:val="28"/>
        </w:rPr>
        <w:t>visualisés</w:t>
      </w:r>
      <w:proofErr w:type="spellEnd"/>
    </w:p>
    <w:p w14:paraId="4A453FDC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DAFC000" w14:textId="77777777" w:rsidR="0037787A" w:rsidRPr="000C0ACF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la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saisie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par un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utilisateur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(un </w:t>
      </w:r>
      <w:proofErr w:type="spellStart"/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formulaire</w:t>
      </w:r>
      <w:proofErr w:type="spellEnd"/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HTML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3A659B1D" w14:textId="77777777" w:rsidR="0037787A" w:rsidRPr="006B229B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la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mise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jour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graphes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correspondants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(</w:t>
      </w:r>
      <w:proofErr w:type="spellStart"/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>une</w:t>
      </w:r>
      <w:proofErr w:type="spellEnd"/>
      <w:r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 Base de </w:t>
      </w:r>
      <w:proofErr w:type="spellStart"/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données</w:t>
      </w:r>
      <w:proofErr w:type="spellEnd"/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 xml:space="preserve"> + des scripts </w:t>
      </w:r>
      <w:proofErr w:type="spellStart"/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Javascript</w:t>
      </w:r>
      <w:proofErr w:type="spellEnd"/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, PHP …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pour la realization et la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mise</w:t>
      </w:r>
      <w:proofErr w:type="spellEnd"/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à jour du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fichier</w:t>
      </w:r>
      <w:proofErr w:type="spellEnd"/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gexf</w:t>
      </w:r>
      <w:proofErr w:type="spellEnd"/>
      <w:r w:rsidRPr="006B229B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66FC7C94" w14:textId="77777777" w:rsidR="0037787A" w:rsidRPr="009120D6" w:rsidRDefault="0037787A" w:rsidP="0037787A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i/>
          <w:color w:val="auto"/>
          <w:sz w:val="28"/>
          <w:szCs w:val="28"/>
          <w:lang w:val="en-GB" w:eastAsia="fr-FR" w:bidi="x-none"/>
        </w:rPr>
      </w:pPr>
      <w:proofErr w:type="gramStart"/>
      <w:r w:rsidRPr="00D151DC">
        <w:rPr>
          <w:rFonts w:ascii="Helvetica Neue UltraLight" w:hAnsi="Helvetica Neue UltraLight"/>
          <w:color w:val="auto"/>
          <w:sz w:val="28"/>
          <w:szCs w:val="28"/>
        </w:rPr>
        <w:t>les</w:t>
      </w:r>
      <w:proofErr w:type="gramEnd"/>
      <w:r w:rsidRPr="00D151DC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D151DC">
        <w:rPr>
          <w:rFonts w:ascii="Helvetica Neue UltraLight" w:hAnsi="Helvetica Neue UltraLight"/>
          <w:color w:val="auto"/>
          <w:sz w:val="28"/>
          <w:szCs w:val="28"/>
        </w:rPr>
        <w:t>outils</w:t>
      </w:r>
      <w:proofErr w:type="spellEnd"/>
      <w:r w:rsidRPr="00D151DC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D151DC">
        <w:rPr>
          <w:rFonts w:ascii="Helvetica Neue UltraLight" w:hAnsi="Helvetica Neue UltraLight"/>
          <w:color w:val="auto"/>
          <w:sz w:val="28"/>
          <w:szCs w:val="28"/>
        </w:rPr>
        <w:t>statistiques</w:t>
      </w:r>
      <w:proofErr w:type="spellEnd"/>
      <w:r w:rsidRPr="00D151DC">
        <w:rPr>
          <w:rFonts w:ascii="Helvetica Neue UltraLight" w:hAnsi="Helvetica Neue UltraLight"/>
          <w:color w:val="auto"/>
          <w:sz w:val="28"/>
          <w:szCs w:val="28"/>
        </w:rPr>
        <w:t xml:space="preserve"> (</w:t>
      </w:r>
      <w:proofErr w:type="spellStart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>mise</w:t>
      </w:r>
      <w:proofErr w:type="spellEnd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à jour des </w:t>
      </w:r>
      <w:proofErr w:type="spellStart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>informations</w:t>
      </w:r>
      <w:proofErr w:type="spellEnd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r>
        <w:rPr>
          <w:rFonts w:ascii="Helvetica Neue UltraLight" w:hAnsi="Helvetica Neue UltraLight"/>
          <w:i/>
          <w:color w:val="auto"/>
          <w:sz w:val="28"/>
          <w:szCs w:val="28"/>
        </w:rPr>
        <w:t xml:space="preserve">en </w:t>
      </w:r>
      <w:proofErr w:type="spellStart"/>
      <w:r>
        <w:rPr>
          <w:rFonts w:ascii="Helvetica Neue UltraLight" w:hAnsi="Helvetica Neue UltraLight"/>
          <w:i/>
          <w:color w:val="auto"/>
          <w:sz w:val="28"/>
          <w:szCs w:val="28"/>
        </w:rPr>
        <w:t>utilisant</w:t>
      </w:r>
      <w:proofErr w:type="spellEnd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le </w:t>
      </w:r>
      <w:proofErr w:type="spellStart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>logiciel</w:t>
      </w:r>
      <w:proofErr w:type="spellEnd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proofErr w:type="spellStart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>Gephi</w:t>
      </w:r>
      <w:proofErr w:type="spellEnd"/>
      <w:r w:rsidRPr="00D41222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268ACB42" w14:textId="261B924D" w:rsidR="00EE4BAD" w:rsidRPr="000C0ACF" w:rsidRDefault="0037787A" w:rsidP="00EE4BAD">
      <w:pPr>
        <w:pStyle w:val="FreeForm"/>
        <w:numPr>
          <w:ilvl w:val="0"/>
          <w:numId w:val="3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8"/>
          <w:szCs w:val="28"/>
        </w:rPr>
      </w:pP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la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gestion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du site par un </w:t>
      </w:r>
      <w:proofErr w:type="spellStart"/>
      <w:r w:rsidRPr="009120D6">
        <w:rPr>
          <w:rFonts w:ascii="Helvetica Neue UltraLight" w:hAnsi="Helvetica Neue UltraLight"/>
          <w:color w:val="auto"/>
          <w:sz w:val="28"/>
          <w:szCs w:val="28"/>
        </w:rPr>
        <w:t>administrateur</w:t>
      </w:r>
      <w:proofErr w:type="spellEnd"/>
      <w:r w:rsidR="00EE4BAD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EE4BAD" w:rsidRPr="000C0ACF">
        <w:rPr>
          <w:rFonts w:ascii="Helvetica Neue UltraLight" w:hAnsi="Helvetica Neue UltraLight"/>
          <w:i/>
          <w:color w:val="auto"/>
          <w:sz w:val="28"/>
          <w:szCs w:val="28"/>
        </w:rPr>
        <w:t xml:space="preserve">(un </w:t>
      </w:r>
      <w:proofErr w:type="spellStart"/>
      <w:r w:rsidR="00EE4BAD" w:rsidRPr="000C0ACF">
        <w:rPr>
          <w:rFonts w:ascii="Helvetica Neue UltraLight" w:hAnsi="Helvetica Neue UltraLight"/>
          <w:i/>
          <w:color w:val="auto"/>
          <w:sz w:val="28"/>
          <w:szCs w:val="28"/>
        </w:rPr>
        <w:t>formulaire</w:t>
      </w:r>
      <w:proofErr w:type="spellEnd"/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 xml:space="preserve"> HTML + un </w:t>
      </w:r>
      <w:proofErr w:type="spellStart"/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>accés</w:t>
      </w:r>
      <w:proofErr w:type="spellEnd"/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 xml:space="preserve"> </w:t>
      </w:r>
      <w:proofErr w:type="spellStart"/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>sécurisé</w:t>
      </w:r>
      <w:proofErr w:type="spellEnd"/>
      <w:r w:rsidR="00EE4BAD">
        <w:rPr>
          <w:rFonts w:ascii="Helvetica Neue UltraLight" w:hAnsi="Helvetica Neue UltraLight"/>
          <w:i/>
          <w:color w:val="auto"/>
          <w:sz w:val="28"/>
          <w:szCs w:val="28"/>
        </w:rPr>
        <w:t>)</w:t>
      </w:r>
    </w:p>
    <w:p w14:paraId="7F4419D2" w14:textId="713690D1" w:rsidR="0037787A" w:rsidRPr="009120D6" w:rsidRDefault="0037787A" w:rsidP="00EE4BAD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ind w:left="1060"/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6D3AB592" w14:textId="7D5F6966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5F42208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6E61909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45B20C5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050FBD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39AE43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77DF09B1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283C4D6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1814EEDC" w14:textId="77777777" w:rsidR="00FA6F2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00549668" w14:textId="2F34837F" w:rsidR="0037787A" w:rsidRPr="008956C0" w:rsidRDefault="00FA6F20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</w:rPr>
      </w:pPr>
      <w:r w:rsidRPr="008956C0">
        <w:rPr>
          <w:rFonts w:ascii="Helvetica Neue UltraLight" w:hAnsi="Helvetica Neue UltraLight"/>
          <w:b/>
          <w:color w:val="auto"/>
        </w:rPr>
        <w:t xml:space="preserve">b) </w:t>
      </w:r>
      <w:r w:rsidR="0037787A" w:rsidRPr="008956C0">
        <w:rPr>
          <w:rFonts w:ascii="Helvetica Neue UltraLight" w:hAnsi="Helvetica Neue UltraLight"/>
          <w:b/>
          <w:color w:val="auto"/>
        </w:rPr>
        <w:t xml:space="preserve">Le </w:t>
      </w:r>
      <w:proofErr w:type="spellStart"/>
      <w:r w:rsidR="0037787A" w:rsidRPr="008956C0">
        <w:rPr>
          <w:rFonts w:ascii="Helvetica Neue UltraLight" w:hAnsi="Helvetica Neue UltraLight"/>
          <w:b/>
          <w:color w:val="auto"/>
        </w:rPr>
        <w:t>fonctionnement</w:t>
      </w:r>
      <w:proofErr w:type="spellEnd"/>
      <w:r w:rsidR="0037787A" w:rsidRPr="008956C0">
        <w:rPr>
          <w:rFonts w:ascii="Helvetica Neue UltraLight" w:hAnsi="Helvetica Neue UltraLight"/>
          <w:b/>
          <w:color w:val="auto"/>
        </w:rPr>
        <w:t xml:space="preserve"> du </w:t>
      </w:r>
      <w:proofErr w:type="gramStart"/>
      <w:r w:rsidR="0037787A" w:rsidRPr="008956C0">
        <w:rPr>
          <w:rFonts w:ascii="Helvetica Neue UltraLight" w:hAnsi="Helvetica Neue UltraLight"/>
          <w:b/>
          <w:color w:val="auto"/>
        </w:rPr>
        <w:t>site :</w:t>
      </w:r>
      <w:proofErr w:type="gramEnd"/>
      <w:r w:rsidR="0037787A" w:rsidRPr="008956C0">
        <w:rPr>
          <w:rFonts w:ascii="Helvetica Neue UltraLight" w:hAnsi="Helvetica Neue UltraLight"/>
          <w:b/>
          <w:color w:val="auto"/>
        </w:rPr>
        <w:t xml:space="preserve"> </w:t>
      </w:r>
    </w:p>
    <w:p w14:paraId="46DF3AB3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1072A91E" w14:textId="77777777" w:rsidR="002F4CBB" w:rsidRDefault="002F4CBB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i/>
          <w:color w:val="auto"/>
          <w:sz w:val="28"/>
          <w:szCs w:val="28"/>
          <w:u w:val="single"/>
        </w:rPr>
      </w:pPr>
    </w:p>
    <w:p w14:paraId="7CDBCF0C" w14:textId="0958E8B1" w:rsidR="0037787A" w:rsidRDefault="00B614EE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noProof/>
          <w:color w:val="auto"/>
          <w:sz w:val="28"/>
          <w:szCs w:val="28"/>
          <w:lang w:val="fr-FR" w:eastAsia="fr-FR"/>
        </w:rPr>
        <w:drawing>
          <wp:inline distT="0" distB="0" distL="0" distR="0" wp14:anchorId="32E39110" wp14:editId="7DD725D9">
            <wp:extent cx="6116320" cy="4526915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́m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48E1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FA6466B" w14:textId="7D68C993" w:rsidR="003C0A30" w:rsidRDefault="00CD7A0B" w:rsidP="00A43CF7">
      <w:pPr>
        <w:pStyle w:val="FreeForm"/>
        <w:tabs>
          <w:tab w:val="left" w:pos="2160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  <w:r>
        <w:rPr>
          <w:rFonts w:ascii="Helvetica Neue UltraLight" w:hAnsi="Helvetica Neue UltraLight"/>
          <w:color w:val="auto"/>
          <w:sz w:val="28"/>
          <w:szCs w:val="28"/>
        </w:rPr>
        <w:tab/>
      </w:r>
    </w:p>
    <w:p w14:paraId="1A11C56E" w14:textId="6CA02B58" w:rsidR="007F0DAE" w:rsidRDefault="0037787A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proofErr w:type="spellStart"/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Répartition</w:t>
      </w:r>
      <w:proofErr w:type="spellEnd"/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 xml:space="preserve"> des </w:t>
      </w:r>
      <w:proofErr w:type="spellStart"/>
      <w:r w:rsidRPr="008426ED">
        <w:rPr>
          <w:rFonts w:ascii="Helvetica Neue UltraLight" w:hAnsi="Helvetica Neue UltraLight"/>
          <w:b/>
          <w:color w:val="auto"/>
          <w:sz w:val="28"/>
          <w:szCs w:val="28"/>
        </w:rPr>
        <w:t>tâches</w:t>
      </w:r>
      <w:proofErr w:type="spellEnd"/>
    </w:p>
    <w:p w14:paraId="2EEE915A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Joanne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s’occupe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advantage de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partie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interface avec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l’utilisateur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,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advantage de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partie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base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.</w:t>
      </w:r>
    </w:p>
    <w:p w14:paraId="33F3E6EB" w14:textId="57ABC44E" w:rsidR="0037787A" w:rsidRPr="00B41D85" w:rsidRDefault="0037787A" w:rsidP="00B41D85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conception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et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l’écriture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script pour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réalisaion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gexf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seront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effectuée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en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étroite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collaboration.</w:t>
      </w:r>
    </w:p>
    <w:p w14:paraId="2E20D547" w14:textId="77777777" w:rsidR="002D16A2" w:rsidRDefault="002D16A2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24AC0755" w14:textId="77777777" w:rsidR="002E662A" w:rsidRDefault="002E662A" w:rsidP="00A43CF7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</w:p>
    <w:p w14:paraId="52091455" w14:textId="3A1175BF" w:rsidR="0037787A" w:rsidRPr="00D77704" w:rsidRDefault="00101339" w:rsidP="0037787A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Phase </w:t>
      </w:r>
      <w:proofErr w:type="spellStart"/>
      <w:proofErr w:type="gramStart"/>
      <w:r>
        <w:rPr>
          <w:rFonts w:ascii="Helvetica Neue UltraLight" w:hAnsi="Helvetica Neue UltraLight"/>
          <w:b/>
          <w:color w:val="auto"/>
          <w:sz w:val="28"/>
          <w:szCs w:val="28"/>
        </w:rPr>
        <w:t>réalisée</w:t>
      </w:r>
      <w:proofErr w:type="spellEnd"/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 :</w:t>
      </w:r>
      <w:proofErr w:type="gramEnd"/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</w:p>
    <w:p w14:paraId="6357DEBB" w14:textId="77777777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Pages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d’accueil</w:t>
      </w:r>
      <w:proofErr w:type="spellEnd"/>
    </w:p>
    <w:p w14:paraId="0F6A7BC8" w14:textId="0D37FCBC" w:rsidR="0037787A" w:rsidRPr="007844E7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Formulaire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saisie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4A33A827" w14:textId="77777777" w:rsidR="0037787A" w:rsidRPr="006369A3" w:rsidRDefault="0037787A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Structure de la base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</w:t>
      </w:r>
      <w:proofErr w:type="spellEnd"/>
    </w:p>
    <w:p w14:paraId="37E77C68" w14:textId="7CE32D0F" w:rsidR="006369A3" w:rsidRPr="00DA795D" w:rsidRDefault="006369A3" w:rsidP="0037787A">
      <w:pPr>
        <w:pStyle w:val="FreeForm"/>
        <w:numPr>
          <w:ilvl w:val="1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Écrire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l’algorithme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permettant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mise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jour du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gexf</w:t>
      </w:r>
      <w:proofErr w:type="spellEnd"/>
    </w:p>
    <w:p w14:paraId="6352A7B6" w14:textId="77777777" w:rsidR="0037787A" w:rsidRDefault="0037787A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3C967AD7" w14:textId="77777777" w:rsidR="00E55E7D" w:rsidRDefault="00E55E7D" w:rsidP="0037787A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</w:p>
    <w:p w14:paraId="4BFA1C03" w14:textId="787168E8" w:rsidR="00202E02" w:rsidRDefault="00202E02" w:rsidP="00202E02">
      <w:pPr>
        <w:pStyle w:val="FreeForm"/>
        <w:numPr>
          <w:ilvl w:val="0"/>
          <w:numId w:val="2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En </w:t>
      </w:r>
      <w:proofErr w:type="spellStart"/>
      <w:proofErr w:type="gramStart"/>
      <w:r>
        <w:rPr>
          <w:rFonts w:ascii="Helvetica Neue UltraLight" w:hAnsi="Helvetica Neue UltraLight"/>
          <w:b/>
          <w:color w:val="auto"/>
          <w:sz w:val="28"/>
          <w:szCs w:val="28"/>
        </w:rPr>
        <w:t>cours</w:t>
      </w:r>
      <w:proofErr w:type="spellEnd"/>
      <w:r>
        <w:rPr>
          <w:rFonts w:ascii="Helvetica Neue UltraLight" w:hAnsi="Helvetica Neue UltraLight"/>
          <w:b/>
          <w:color w:val="auto"/>
          <w:sz w:val="28"/>
          <w:szCs w:val="28"/>
        </w:rPr>
        <w:t xml:space="preserve"> :</w:t>
      </w:r>
      <w:proofErr w:type="gramEnd"/>
    </w:p>
    <w:p w14:paraId="71B0EE63" w14:textId="098B585B" w:rsidR="00202E02" w:rsidRPr="007844E7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Formulaire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saisie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 w:rsidR="00E674D1">
        <w:rPr>
          <w:rFonts w:ascii="Helvetica Neue UltraLight" w:hAnsi="Helvetica Neue UltraLight"/>
          <w:color w:val="auto"/>
          <w:sz w:val="28"/>
          <w:szCs w:val="28"/>
        </w:rPr>
        <w:t xml:space="preserve"> qui </w:t>
      </w:r>
      <w:proofErr w:type="spellStart"/>
      <w:r w:rsidR="00E674D1">
        <w:rPr>
          <w:rFonts w:ascii="Helvetica Neue UltraLight" w:hAnsi="Helvetica Neue UltraLight"/>
          <w:color w:val="auto"/>
          <w:sz w:val="28"/>
          <w:szCs w:val="28"/>
        </w:rPr>
        <w:t>s’auto-construit</w:t>
      </w:r>
      <w:proofErr w:type="spellEnd"/>
      <w:r w:rsidR="008F21F3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8F21F3" w:rsidRPr="008F21F3">
        <w:rPr>
          <w:rFonts w:ascii="Helvetica Neue UltraLight" w:hAnsi="Helvetica Neue UltraLight"/>
          <w:color w:val="auto"/>
        </w:rPr>
        <w:t>(</w:t>
      </w:r>
      <w:proofErr w:type="spellStart"/>
      <w:r w:rsidR="008F21F3" w:rsidRPr="008F21F3">
        <w:rPr>
          <w:rFonts w:ascii="Helvetica Neue UltraLight" w:hAnsi="Helvetica Neue UltraLight"/>
          <w:color w:val="auto"/>
        </w:rPr>
        <w:t>tant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 xml:space="preserve"> </w:t>
      </w:r>
      <w:proofErr w:type="spellStart"/>
      <w:r w:rsidR="008F21F3" w:rsidRPr="008F21F3">
        <w:rPr>
          <w:rFonts w:ascii="Helvetica Neue UltraLight" w:hAnsi="Helvetica Neue UltraLight"/>
          <w:color w:val="auto"/>
        </w:rPr>
        <w:t>qu’il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 xml:space="preserve"> y a des </w:t>
      </w:r>
      <w:proofErr w:type="spellStart"/>
      <w:proofErr w:type="gramStart"/>
      <w:r w:rsidR="008F21F3" w:rsidRPr="008F21F3">
        <w:rPr>
          <w:rFonts w:ascii="Helvetica Neue UltraLight" w:hAnsi="Helvetica Neue UltraLight"/>
          <w:color w:val="auto"/>
        </w:rPr>
        <w:t>données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 xml:space="preserve"> :</w:t>
      </w:r>
      <w:proofErr w:type="gramEnd"/>
      <w:r w:rsidR="008F21F3" w:rsidRPr="008F21F3">
        <w:rPr>
          <w:rFonts w:ascii="Helvetica Neue UltraLight" w:hAnsi="Helvetica Neue UltraLight"/>
          <w:color w:val="auto"/>
        </w:rPr>
        <w:t xml:space="preserve"> </w:t>
      </w:r>
      <w:proofErr w:type="spellStart"/>
      <w:r w:rsidR="008F21F3" w:rsidRPr="008F21F3">
        <w:rPr>
          <w:rFonts w:ascii="Helvetica Neue UltraLight" w:hAnsi="Helvetica Neue UltraLight"/>
          <w:color w:val="auto"/>
        </w:rPr>
        <w:t>acteurs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 xml:space="preserve">, </w:t>
      </w:r>
      <w:proofErr w:type="spellStart"/>
      <w:r w:rsidR="008F21F3" w:rsidRPr="008F21F3">
        <w:rPr>
          <w:rFonts w:ascii="Helvetica Neue UltraLight" w:hAnsi="Helvetica Neue UltraLight"/>
          <w:color w:val="auto"/>
        </w:rPr>
        <w:t>projets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 xml:space="preserve">, mots clefs à </w:t>
      </w:r>
      <w:proofErr w:type="spellStart"/>
      <w:r w:rsidR="008F21F3" w:rsidRPr="008F21F3">
        <w:rPr>
          <w:rFonts w:ascii="Helvetica Neue UltraLight" w:hAnsi="Helvetica Neue UltraLight"/>
          <w:color w:val="auto"/>
        </w:rPr>
        <w:t>ajouter</w:t>
      </w:r>
      <w:proofErr w:type="spellEnd"/>
      <w:r w:rsidR="008F21F3" w:rsidRPr="008F21F3">
        <w:rPr>
          <w:rFonts w:ascii="Helvetica Neue UltraLight" w:hAnsi="Helvetica Neue UltraLight"/>
          <w:color w:val="auto"/>
        </w:rPr>
        <w:t>)</w:t>
      </w:r>
    </w:p>
    <w:p w14:paraId="090B3C99" w14:textId="77777777" w:rsidR="00202E02" w:rsidRPr="00202E02" w:rsidRDefault="00202E02" w:rsidP="00202E02">
      <w:pPr>
        <w:pStyle w:val="FreeForm"/>
        <w:numPr>
          <w:ilvl w:val="0"/>
          <w:numId w:val="5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gestion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des login et password des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différents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administrateurs</w:t>
      </w:r>
      <w:proofErr w:type="spellEnd"/>
    </w:p>
    <w:p w14:paraId="3C21D279" w14:textId="4C846D94" w:rsidR="00E24CFB" w:rsidRDefault="00E24CF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sectPr w:rsidR="00E24CFB" w:rsidSect="00B83383">
          <w:headerReference w:type="even" r:id="rId15"/>
          <w:headerReference w:type="default" r:id="rId16"/>
          <w:footerReference w:type="even" r:id="rId17"/>
          <w:footerReference w:type="default" r:id="rId18"/>
          <w:pgSz w:w="11900" w:h="16840"/>
          <w:pgMar w:top="1134" w:right="1134" w:bottom="1134" w:left="1134" w:header="709" w:footer="850" w:gutter="0"/>
          <w:cols w:space="720"/>
        </w:sectPr>
      </w:pPr>
    </w:p>
    <w:p w14:paraId="2E2932F6" w14:textId="063DE3E7" w:rsidR="00EC4082" w:rsidRDefault="001D739B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281D2B47" wp14:editId="74C5C4C4">
                <wp:simplePos x="0" y="0"/>
                <wp:positionH relativeFrom="page">
                  <wp:posOffset>314960</wp:posOffset>
                </wp:positionH>
                <wp:positionV relativeFrom="page">
                  <wp:posOffset>330200</wp:posOffset>
                </wp:positionV>
                <wp:extent cx="3286760" cy="929640"/>
                <wp:effectExtent l="0" t="0" r="15240" b="10160"/>
                <wp:wrapNone/>
                <wp:docPr id="4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E74B4" w14:textId="6ADBCC42" w:rsidR="00BE38D6" w:rsidRPr="00210190" w:rsidRDefault="006369A3" w:rsidP="00EC4082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 xml:space="preserve">Planning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margin-left:24.8pt;margin-top:26pt;width:258.8pt;height:73.2pt;z-index: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" filled="f" stroked="f" strokeweight="1pt">
                <v:path arrowok="t"/>
                <v:textbox inset="0,0,0,0">
                  <w:txbxContent>
                    <w:p w14:paraId="73DE74B4" w14:textId="6ADBCC42" w:rsidR="00BE38D6" w:rsidRPr="00210190" w:rsidRDefault="006369A3" w:rsidP="00EC4082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Planning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7D94CE05" w14:textId="77777777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0B0A108" w14:textId="604D6D34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13E06A87" w14:textId="77777777" w:rsidR="00F5381E" w:rsidRDefault="00F5381E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58AAFD82" w14:textId="13420B31" w:rsidR="00721FF0" w:rsidRPr="00A67AD8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AVANT LES </w:t>
      </w:r>
      <w:proofErr w:type="gramStart"/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>VACANCES :</w:t>
      </w:r>
      <w:proofErr w:type="gramEnd"/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Finir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realization du site web : </w:t>
      </w:r>
    </w:p>
    <w:p w14:paraId="32CC54D9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3 au 9 </w:t>
      </w:r>
      <w:proofErr w:type="spellStart"/>
      <w:proofErr w:type="gramStart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>décembre</w:t>
      </w:r>
      <w:proofErr w:type="spell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:</w:t>
      </w:r>
      <w:proofErr w:type="gram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</w:p>
    <w:p w14:paraId="63DFD389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Écrire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l’algorithme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permettant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mise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jour du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gexf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(Joanne &amp;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)</w:t>
      </w:r>
    </w:p>
    <w:p w14:paraId="1CC30C48" w14:textId="77777777" w:rsidR="00721FF0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10 au 16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  <w:proofErr w:type="spellStart"/>
      <w:proofErr w:type="gramStart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>décembre</w:t>
      </w:r>
      <w:proofErr w:type="spell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:</w:t>
      </w:r>
      <w:proofErr w:type="gram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01BAF403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Implémenter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l’algorithme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(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)</w:t>
      </w:r>
      <w:bookmarkStart w:id="0" w:name="_GoBack"/>
      <w:bookmarkEnd w:id="0"/>
    </w:p>
    <w:p w14:paraId="7C2FBFFF" w14:textId="3044ACFA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 w:rsidRPr="004F4781">
        <w:rPr>
          <w:rFonts w:ascii="Helvetica Neue UltraLight" w:hAnsi="Helvetica Neue UltraLight"/>
          <w:color w:val="auto"/>
          <w:sz w:val="28"/>
          <w:szCs w:val="28"/>
        </w:rPr>
        <w:tab/>
        <w:t xml:space="preserve">Pages HTML pour la visualization des </w:t>
      </w:r>
      <w:proofErr w:type="spellStart"/>
      <w:r w:rsidRPr="004F4781">
        <w:rPr>
          <w:rFonts w:ascii="Helvetica Neue UltraLight" w:hAnsi="Helvetica Neue UltraLight"/>
          <w:color w:val="auto"/>
          <w:sz w:val="28"/>
          <w:szCs w:val="28"/>
        </w:rPr>
        <w:t>graphes</w:t>
      </w:r>
      <w:proofErr w:type="spellEnd"/>
      <w:r w:rsidRPr="004F4781">
        <w:rPr>
          <w:rFonts w:ascii="Helvetica Neue UltraLight" w:hAnsi="Helvetica Neue UltraLight"/>
          <w:color w:val="auto"/>
          <w:sz w:val="28"/>
          <w:szCs w:val="28"/>
        </w:rPr>
        <w:t xml:space="preserve"> (Joanne)</w:t>
      </w:r>
      <w:r w:rsidR="004F4781" w:rsidRPr="004F4781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55ACCF5B" w14:textId="486029F4" w:rsidR="004F4781" w:rsidRPr="004F4781" w:rsidRDefault="004F4781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Faire des test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spacialisation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fichier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="00F223A8">
        <w:rPr>
          <w:rFonts w:ascii="Helvetica Neue UltraLight" w:hAnsi="Helvetica Neue UltraLight"/>
          <w:color w:val="auto"/>
          <w:sz w:val="28"/>
          <w:szCs w:val="28"/>
        </w:rPr>
        <w:t>gdf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… (Joanne)</w:t>
      </w:r>
    </w:p>
    <w:p w14:paraId="2C3653D4" w14:textId="3B3AABDB" w:rsidR="00F223A8" w:rsidRDefault="000A362F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Script pour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récupérer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et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insérer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données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dans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BD à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partir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formulaire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(Joanne &amp;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)</w:t>
      </w:r>
    </w:p>
    <w:p w14:paraId="54DFC11B" w14:textId="01996145" w:rsidR="00F223A8" w:rsidRDefault="00F223A8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Si le temps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regarder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outils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statistiques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C26546">
        <w:rPr>
          <w:rFonts w:ascii="Helvetica Neue UltraLight" w:hAnsi="Helvetica Neue UltraLight"/>
          <w:color w:val="auto"/>
          <w:sz w:val="28"/>
          <w:szCs w:val="28"/>
        </w:rPr>
        <w:t>(Joanne)</w:t>
      </w:r>
    </w:p>
    <w:p w14:paraId="6DA46791" w14:textId="57260954" w:rsidR="000A362F" w:rsidRPr="00544FD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>
        <w:rPr>
          <w:rFonts w:ascii="Helvetica Neue UltraLight" w:hAnsi="Helvetica Neue UltraLight"/>
          <w:b/>
          <w:color w:val="auto"/>
          <w:sz w:val="28"/>
          <w:szCs w:val="28"/>
        </w:rPr>
        <w:t>Du 17 au 22</w:t>
      </w:r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  <w:proofErr w:type="spellStart"/>
      <w:proofErr w:type="gramStart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>décembre</w:t>
      </w:r>
      <w:proofErr w:type="spell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:</w:t>
      </w:r>
      <w:proofErr w:type="gramEnd"/>
      <w:r w:rsidRPr="00544FD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</w:p>
    <w:p w14:paraId="5A4E6A24" w14:textId="13531E13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Pages HTML pour les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outils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statistiques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(Joanne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)</w:t>
      </w:r>
      <w:r w:rsidR="008541EF">
        <w:rPr>
          <w:rFonts w:ascii="Helvetica Neue UltraLight" w:hAnsi="Helvetica Neue UltraLight"/>
          <w:color w:val="auto"/>
          <w:sz w:val="28"/>
          <w:szCs w:val="28"/>
        </w:rPr>
        <w:t xml:space="preserve"> :</w:t>
      </w:r>
      <w:proofErr w:type="gramEnd"/>
      <w:r w:rsidR="008541E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</w:p>
    <w:p w14:paraId="777A1A4B" w14:textId="44A6CBF4" w:rsidR="008541EF" w:rsidRPr="008541EF" w:rsidRDefault="008541EF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i/>
          <w:color w:val="auto"/>
          <w:sz w:val="22"/>
          <w:szCs w:val="22"/>
        </w:rPr>
      </w:pPr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ab/>
      </w:r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ab/>
        <w:t xml:space="preserve">Ne pas </w:t>
      </w:r>
      <w:proofErr w:type="spellStart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>oublier</w:t>
      </w:r>
      <w:proofErr w:type="spellEnd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 xml:space="preserve"> de signaler la date de la </w:t>
      </w:r>
      <w:proofErr w:type="spellStart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>dernière</w:t>
      </w:r>
      <w:proofErr w:type="spellEnd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 xml:space="preserve"> </w:t>
      </w:r>
      <w:proofErr w:type="spellStart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>mise</w:t>
      </w:r>
      <w:proofErr w:type="spellEnd"/>
      <w:r w:rsidRPr="008541EF">
        <w:rPr>
          <w:rFonts w:ascii="Helvetica Neue UltraLight" w:hAnsi="Helvetica Neue UltraLight"/>
          <w:i/>
          <w:color w:val="auto"/>
          <w:sz w:val="22"/>
          <w:szCs w:val="22"/>
        </w:rPr>
        <w:t xml:space="preserve"> à jour</w:t>
      </w:r>
    </w:p>
    <w:p w14:paraId="0D4AC424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Pages HTML pour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l’admin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(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)</w:t>
      </w:r>
    </w:p>
    <w:p w14:paraId="4EC1B173" w14:textId="2FA5FC98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  <w:t xml:space="preserve">Faire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un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brainstorming pour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trouver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un nom au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</w:p>
    <w:p w14:paraId="0853637C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021C4DB0" w14:textId="77777777" w:rsidR="00721FF0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12DD10E9" w14:textId="77777777" w:rsidR="00721FF0" w:rsidRPr="009A1086" w:rsidRDefault="00721FF0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b/>
          <w:color w:val="auto"/>
          <w:sz w:val="28"/>
          <w:szCs w:val="28"/>
        </w:rPr>
      </w:pPr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PENDANT LES </w:t>
      </w:r>
      <w:proofErr w:type="gramStart"/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>VACANCES :</w:t>
      </w:r>
      <w:proofErr w:type="gramEnd"/>
      <w:r w:rsidRPr="009A1086">
        <w:rPr>
          <w:rFonts w:ascii="Helvetica Neue UltraLight" w:hAnsi="Helvetica Neue UltraLight"/>
          <w:b/>
          <w:color w:val="auto"/>
          <w:sz w:val="28"/>
          <w:szCs w:val="28"/>
        </w:rPr>
        <w:t xml:space="preserve"> </w:t>
      </w:r>
    </w:p>
    <w:p w14:paraId="45DE886C" w14:textId="3042343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proofErr w:type="spellStart"/>
      <w:proofErr w:type="gramStart"/>
      <w:r w:rsidR="00721FF0">
        <w:rPr>
          <w:rFonts w:ascii="Helvetica Neue UltraLight" w:hAnsi="Helvetica Neue UltraLight"/>
          <w:color w:val="auto"/>
          <w:sz w:val="28"/>
          <w:szCs w:val="28"/>
        </w:rPr>
        <w:t>Mettre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en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ligne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le site web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donnant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accés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à la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librairie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>.</w:t>
      </w:r>
      <w:proofErr w:type="gramEnd"/>
      <w:r w:rsidR="00721FF0" w:rsidRPr="0069001F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r w:rsidR="00721FF0">
        <w:rPr>
          <w:rFonts w:ascii="Helvetica Neue UltraLight" w:hAnsi="Helvetica Neue UltraLight"/>
          <w:color w:val="auto"/>
          <w:sz w:val="28"/>
          <w:szCs w:val="28"/>
        </w:rPr>
        <w:t>(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Florent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>)</w:t>
      </w:r>
    </w:p>
    <w:p w14:paraId="0524768C" w14:textId="76DADBED" w:rsidR="00721FF0" w:rsidRDefault="00563955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Rédiger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documentation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détaillée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gramStart"/>
      <w:r w:rsidR="00721FF0">
        <w:rPr>
          <w:rFonts w:ascii="Helvetica Neue UltraLight" w:hAnsi="Helvetica Neue UltraLight"/>
          <w:color w:val="auto"/>
          <w:sz w:val="28"/>
          <w:szCs w:val="28"/>
        </w:rPr>
        <w:t>et</w:t>
      </w:r>
      <w:proofErr w:type="gram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un guide de bonne conduit. (Joanne)</w:t>
      </w:r>
    </w:p>
    <w:p w14:paraId="3A8FE15A" w14:textId="39323795" w:rsidR="004F35E3" w:rsidRDefault="004F35E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ab/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Réaliser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gramStart"/>
      <w:r>
        <w:rPr>
          <w:rFonts w:ascii="Helvetica Neue UltraLight" w:hAnsi="Helvetica Neue UltraLight"/>
          <w:color w:val="auto"/>
          <w:sz w:val="28"/>
          <w:szCs w:val="28"/>
        </w:rPr>
        <w:t>un</w:t>
      </w:r>
      <w:proofErr w:type="gramEnd"/>
      <w:r>
        <w:rPr>
          <w:rFonts w:ascii="Helvetica Neue UltraLight" w:hAnsi="Helvetica Neue UltraLight"/>
          <w:color w:val="auto"/>
          <w:sz w:val="28"/>
          <w:szCs w:val="28"/>
        </w:rPr>
        <w:t xml:space="preserve"> site à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partir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de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librarie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pour le DD à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l’UTC</w:t>
      </w:r>
      <w:proofErr w:type="spellEnd"/>
    </w:p>
    <w:p w14:paraId="62E48E22" w14:textId="6B50F0CB" w:rsidR="00721FF0" w:rsidRDefault="006369A3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22DECF61" wp14:editId="1B328459">
                <wp:simplePos x="0" y="0"/>
                <wp:positionH relativeFrom="page">
                  <wp:posOffset>191135</wp:posOffset>
                </wp:positionH>
                <wp:positionV relativeFrom="page">
                  <wp:posOffset>5795645</wp:posOffset>
                </wp:positionV>
                <wp:extent cx="3286760" cy="929640"/>
                <wp:effectExtent l="0" t="0" r="15240" b="10160"/>
                <wp:wrapNone/>
                <wp:docPr id="5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8676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12E38" w14:textId="57D19B07" w:rsidR="00BE38D6" w:rsidRPr="00210190" w:rsidRDefault="00BE38D6" w:rsidP="001D739B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Bonus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1" style="position:absolute;margin-left:15.05pt;margin-top:456.35pt;width:258.8pt;height:73.2pt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" filled="f" stroked="f" strokeweight="1pt">
                <v:path arrowok="t"/>
                <v:textbox inset="0,0,0,0">
                  <w:txbxContent>
                    <w:p w14:paraId="10512E38" w14:textId="57D19B07" w:rsidR="00BE38D6" w:rsidRPr="00210190" w:rsidRDefault="00BE38D6" w:rsidP="001D739B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Bonus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F35E3">
        <w:rPr>
          <w:rFonts w:ascii="Helvetica Neue UltraLight" w:hAnsi="Helvetica Neue UltraLight"/>
          <w:color w:val="auto"/>
          <w:sz w:val="28"/>
          <w:szCs w:val="28"/>
        </w:rPr>
        <w:tab/>
      </w:r>
      <w:r w:rsidR="004F35E3">
        <w:rPr>
          <w:rFonts w:ascii="Helvetica Neue UltraLight" w:hAnsi="Helvetica Neue UltraLight"/>
          <w:color w:val="auto"/>
          <w:sz w:val="28"/>
          <w:szCs w:val="28"/>
        </w:rPr>
        <w:tab/>
        <w:t>(</w:t>
      </w:r>
      <w:proofErr w:type="gramStart"/>
      <w:r w:rsidR="004F35E3">
        <w:rPr>
          <w:rFonts w:ascii="Helvetica Neue UltraLight" w:hAnsi="Helvetica Neue UltraLight"/>
          <w:color w:val="auto"/>
          <w:sz w:val="28"/>
          <w:szCs w:val="28"/>
        </w:rPr>
        <w:t>idée</w:t>
      </w:r>
      <w:proofErr w:type="gramEnd"/>
      <w:r w:rsidR="004F35E3">
        <w:rPr>
          <w:rFonts w:ascii="Helvetica Neue UltraLight" w:hAnsi="Helvetica Neue UltraLight"/>
          <w:color w:val="auto"/>
          <w:sz w:val="28"/>
          <w:szCs w:val="28"/>
        </w:rPr>
        <w:t xml:space="preserve"> de nom de </w:t>
      </w:r>
      <w:proofErr w:type="spellStart"/>
      <w:r w:rsidR="004F35E3"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  <w:r w:rsidR="004F35E3">
        <w:rPr>
          <w:rFonts w:ascii="Helvetica Neue UltraLight" w:hAnsi="Helvetica Neue UltraLight"/>
          <w:color w:val="auto"/>
          <w:sz w:val="28"/>
          <w:szCs w:val="28"/>
        </w:rPr>
        <w:t xml:space="preserve">, </w:t>
      </w:r>
      <w:proofErr w:type="spellStart"/>
      <w:r w:rsidR="004F35E3">
        <w:rPr>
          <w:rFonts w:ascii="Helvetica Neue UltraLight" w:hAnsi="Helvetica Neue UltraLight"/>
          <w:color w:val="auto"/>
          <w:sz w:val="28"/>
          <w:szCs w:val="28"/>
        </w:rPr>
        <w:t>proposée</w:t>
      </w:r>
      <w:proofErr w:type="spellEnd"/>
      <w:r w:rsidR="004F35E3">
        <w:rPr>
          <w:rFonts w:ascii="Helvetica Neue UltraLight" w:hAnsi="Helvetica Neue UltraLight"/>
          <w:color w:val="auto"/>
          <w:sz w:val="28"/>
          <w:szCs w:val="28"/>
        </w:rPr>
        <w:t xml:space="preserve"> par Franck </w:t>
      </w:r>
      <w:proofErr w:type="spellStart"/>
      <w:r w:rsidR="004F35E3">
        <w:rPr>
          <w:rFonts w:ascii="Helvetica Neue UltraLight" w:hAnsi="Helvetica Neue UltraLight"/>
          <w:color w:val="auto"/>
          <w:sz w:val="28"/>
          <w:szCs w:val="28"/>
        </w:rPr>
        <w:t>Ghitalla</w:t>
      </w:r>
      <w:proofErr w:type="spellEnd"/>
      <w:r w:rsidR="004F35E3">
        <w:rPr>
          <w:rFonts w:ascii="Helvetica Neue UltraLight" w:hAnsi="Helvetica Neue UltraLight"/>
          <w:color w:val="auto"/>
          <w:sz w:val="28"/>
          <w:szCs w:val="28"/>
        </w:rPr>
        <w:t xml:space="preserve"> : D</w:t>
      </w:r>
      <w:r w:rsidR="004F35E3" w:rsidRPr="004F35E3">
        <w:rPr>
          <w:rFonts w:ascii="Helvetica Neue UltraLight" w:hAnsi="Helvetica Neue UltraLight"/>
          <w:color w:val="auto"/>
          <w:sz w:val="28"/>
          <w:szCs w:val="28"/>
          <w:vertAlign w:val="superscript"/>
        </w:rPr>
        <w:t>2</w:t>
      </w:r>
      <w:r w:rsidR="004F35E3">
        <w:rPr>
          <w:rFonts w:ascii="Helvetica Neue UltraLight" w:hAnsi="Helvetica Neue UltraLight"/>
          <w:color w:val="auto"/>
          <w:sz w:val="28"/>
          <w:szCs w:val="28"/>
        </w:rPr>
        <w:t>Map)</w:t>
      </w:r>
    </w:p>
    <w:p w14:paraId="475E2FF2" w14:textId="77777777" w:rsidR="00B51F2D" w:rsidRPr="0049420F" w:rsidRDefault="00B51F2D" w:rsidP="00721FF0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</w:p>
    <w:p w14:paraId="686B9577" w14:textId="1132923B" w:rsidR="00EC4082" w:rsidRDefault="00EC4082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576D1A7" w14:textId="6990992B" w:rsidR="0087466F" w:rsidRDefault="0087466F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2A55C0EC" w14:textId="77777777" w:rsidR="0087466F" w:rsidRDefault="0087466F">
      <w:pPr>
        <w:pStyle w:val="Body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0"/>
          <w:lang w:val="en-GB" w:eastAsia="fr-FR" w:bidi="x-none"/>
        </w:rPr>
      </w:pPr>
    </w:p>
    <w:p w14:paraId="3A4B8AF0" w14:textId="77777777" w:rsidR="0087466F" w:rsidRPr="0087466F" w:rsidRDefault="0087466F" w:rsidP="0087466F">
      <w:pPr>
        <w:rPr>
          <w:lang w:val="x-none"/>
        </w:rPr>
      </w:pPr>
    </w:p>
    <w:p w14:paraId="787F5318" w14:textId="77777777" w:rsidR="0087466F" w:rsidRPr="0087466F" w:rsidRDefault="0087466F" w:rsidP="0087466F">
      <w:pPr>
        <w:rPr>
          <w:lang w:val="x-none"/>
        </w:rPr>
      </w:pPr>
    </w:p>
    <w:p w14:paraId="4EFDE9BB" w14:textId="7DFC8392" w:rsidR="00717A0B" w:rsidRDefault="00717A0B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Validation du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formulaire</w:t>
      </w:r>
      <w:proofErr w:type="spellEnd"/>
    </w:p>
    <w:p w14:paraId="41D23C15" w14:textId="5606D1AB" w:rsidR="00721FF0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>Info-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bulles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pour le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vocabulaire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liée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à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cartographie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>.</w:t>
      </w:r>
    </w:p>
    <w:p w14:paraId="7A282C1E" w14:textId="5EA68109" w:rsidR="00721FF0" w:rsidRDefault="00721FF0" w:rsidP="00721FF0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Autocomplétion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des mots-clefs (en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utilisant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les mots clefs déjà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rentrée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au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moins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fois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par un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utilisateur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>)</w:t>
      </w:r>
    </w:p>
    <w:p w14:paraId="45DC58E9" w14:textId="75953A93" w:rsidR="00721FF0" w:rsidRPr="004B4F95" w:rsidRDefault="00721FF0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Recherche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d’un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acteur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>/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/mot clef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sur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gramStart"/>
      <w:r w:rsidRPr="004B4F95">
        <w:rPr>
          <w:rFonts w:ascii="Helvetica Neue UltraLight" w:hAnsi="Helvetica Neue UltraLight"/>
          <w:color w:val="auto"/>
          <w:sz w:val="28"/>
          <w:szCs w:val="28"/>
        </w:rPr>
        <w:t>un</w:t>
      </w:r>
      <w:proofErr w:type="gramEnd"/>
      <w:r w:rsidRPr="004B4F95">
        <w:rPr>
          <w:rFonts w:ascii="Helvetica Neue UltraLight" w:hAnsi="Helvetica Neue UltraLight"/>
          <w:color w:val="auto"/>
          <w:sz w:val="28"/>
          <w:szCs w:val="28"/>
        </w:rPr>
        <w:t xml:space="preserve"> </w:t>
      </w:r>
      <w:proofErr w:type="spellStart"/>
      <w:r w:rsidRPr="004B4F95">
        <w:rPr>
          <w:rFonts w:ascii="Helvetica Neue UltraLight" w:hAnsi="Helvetica Neue UltraLight"/>
          <w:color w:val="auto"/>
          <w:sz w:val="28"/>
          <w:szCs w:val="28"/>
        </w:rPr>
        <w:t>graphe</w:t>
      </w:r>
      <w:proofErr w:type="spellEnd"/>
      <w:r w:rsidRPr="004B4F95">
        <w:rPr>
          <w:rFonts w:ascii="Helvetica Neue UltraLight" w:hAnsi="Helvetica Neue UltraLight"/>
          <w:color w:val="auto"/>
          <w:sz w:val="28"/>
          <w:szCs w:val="28"/>
        </w:rPr>
        <w:t>.</w:t>
      </w:r>
    </w:p>
    <w:p w14:paraId="200368BA" w14:textId="0C030DCE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Ajouter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un forum</w:t>
      </w:r>
    </w:p>
    <w:p w14:paraId="6D9DB442" w14:textId="2257A572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r>
        <w:rPr>
          <w:rFonts w:ascii="Helvetica Neue UltraLight" w:hAnsi="Helvetica Neue UltraLight"/>
          <w:color w:val="auto"/>
          <w:sz w:val="28"/>
          <w:szCs w:val="28"/>
        </w:rPr>
        <w:t xml:space="preserve">Faire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version mobile</w:t>
      </w:r>
    </w:p>
    <w:p w14:paraId="27271371" w14:textId="22184A04" w:rsidR="004B4F95" w:rsidRDefault="004B4F95" w:rsidP="004B4F95">
      <w:pPr>
        <w:pStyle w:val="FreeForm"/>
        <w:numPr>
          <w:ilvl w:val="0"/>
          <w:numId w:val="1"/>
        </w:numPr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Helvetica Neue UltraLight" w:hAnsi="Helvetica Neue UltraLight"/>
          <w:color w:val="auto"/>
          <w:sz w:val="28"/>
          <w:szCs w:val="28"/>
        </w:rPr>
      </w:pP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Ajouter</w:t>
      </w:r>
      <w:proofErr w:type="spellEnd"/>
      <w:r>
        <w:rPr>
          <w:rFonts w:ascii="Helvetica Neue UltraLight" w:hAnsi="Helvetica Neue UltraLight"/>
          <w:color w:val="auto"/>
          <w:sz w:val="28"/>
          <w:szCs w:val="28"/>
        </w:rPr>
        <w:t xml:space="preserve"> la </w:t>
      </w:r>
      <w:proofErr w:type="spellStart"/>
      <w:r>
        <w:rPr>
          <w:rFonts w:ascii="Helvetica Neue UltraLight" w:hAnsi="Helvetica Neue UltraLight"/>
          <w:color w:val="auto"/>
          <w:sz w:val="28"/>
          <w:szCs w:val="28"/>
        </w:rPr>
        <w:t>géolocalisation</w:t>
      </w:r>
      <w:proofErr w:type="spellEnd"/>
    </w:p>
    <w:p w14:paraId="05A20596" w14:textId="77777777" w:rsidR="008D08D8" w:rsidRPr="0087466F" w:rsidRDefault="008D08D8" w:rsidP="0087466F">
      <w:pPr>
        <w:rPr>
          <w:lang w:val="x-none"/>
        </w:rPr>
      </w:pPr>
    </w:p>
    <w:p w14:paraId="5E956035" w14:textId="6638EBCA" w:rsidR="0087466F" w:rsidRPr="0087466F" w:rsidRDefault="006369A3" w:rsidP="0087466F">
      <w:pPr>
        <w:rPr>
          <w:lang w:val="x-none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40539DB" wp14:editId="30BA7FB9">
                <wp:simplePos x="0" y="0"/>
                <wp:positionH relativeFrom="page">
                  <wp:posOffset>267335</wp:posOffset>
                </wp:positionH>
                <wp:positionV relativeFrom="page">
                  <wp:posOffset>8730615</wp:posOffset>
                </wp:positionV>
                <wp:extent cx="3830320" cy="929640"/>
                <wp:effectExtent l="0" t="0" r="5080" b="10160"/>
                <wp:wrapNone/>
                <wp:docPr id="49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30320" cy="92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4DB233" w14:textId="657E32FC" w:rsidR="00BE38D6" w:rsidRPr="00210190" w:rsidRDefault="00BE38D6" w:rsidP="0087466F">
                            <w:pPr>
                              <w:pStyle w:val="FreeForm"/>
                              <w:tabs>
                                <w:tab w:val="left" w:pos="709"/>
                                <w:tab w:val="left" w:pos="1417"/>
                                <w:tab w:val="left" w:pos="2126"/>
                                <w:tab w:val="left" w:pos="2835"/>
                                <w:tab w:val="left" w:pos="3543"/>
                                <w:tab w:val="left" w:pos="4252"/>
                                <w:tab w:val="left" w:pos="4961"/>
                                <w:tab w:val="left" w:pos="5669"/>
                                <w:tab w:val="left" w:pos="6378"/>
                                <w:tab w:val="left" w:pos="7087"/>
                                <w:tab w:val="left" w:pos="7795"/>
                                <w:tab w:val="left" w:pos="8504"/>
                                <w:tab w:val="left" w:pos="9213"/>
                                <w:tab w:val="left" w:pos="9921"/>
                                <w:tab w:val="left" w:pos="10630"/>
                                <w:tab w:val="left" w:pos="11339"/>
                                <w:tab w:val="left" w:pos="12047"/>
                                <w:tab w:val="left" w:pos="12756"/>
                                <w:tab w:val="left" w:pos="13465"/>
                                <w:tab w:val="left" w:pos="14173"/>
                              </w:tabs>
                              <w:rPr>
                                <w:rFonts w:ascii="Times New Roman" w:eastAsia="Times New Roman" w:hAnsi="Times New Roman"/>
                                <w:color w:val="auto"/>
                                <w:sz w:val="20"/>
                                <w:lang w:val="en-GB" w:eastAsia="fr-FR" w:bidi="x-none"/>
                              </w:rPr>
                            </w:pPr>
                            <w:proofErr w:type="spellStart"/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Aprés</w:t>
                            </w:r>
                            <w:proofErr w:type="spellEnd"/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 Neue UltraLight" w:hAnsi="Helvetica Neue UltraLight"/>
                                <w:color w:val="auto"/>
                                <w:sz w:val="96"/>
                              </w:rPr>
                              <w:t>l’UV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2" style="position:absolute;margin-left:21.05pt;margin-top:687.45pt;width:301.6pt;height:73.2pt;z-index:2516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" filled="f" stroked="f" strokeweight="1pt">
                <v:path arrowok="t"/>
                <v:textbox inset="0,0,0,0">
                  <w:txbxContent>
                    <w:p w14:paraId="044DB233" w14:textId="657E32FC" w:rsidR="00BE38D6" w:rsidRPr="00210190" w:rsidRDefault="00BE38D6" w:rsidP="0087466F">
                      <w:pPr>
                        <w:pStyle w:val="FreeForm"/>
                        <w:tabs>
                          <w:tab w:val="left" w:pos="709"/>
                          <w:tab w:val="left" w:pos="1417"/>
                          <w:tab w:val="left" w:pos="2126"/>
                          <w:tab w:val="left" w:pos="2835"/>
                          <w:tab w:val="left" w:pos="3543"/>
                          <w:tab w:val="left" w:pos="4252"/>
                          <w:tab w:val="left" w:pos="4961"/>
                          <w:tab w:val="left" w:pos="5669"/>
                          <w:tab w:val="left" w:pos="6378"/>
                          <w:tab w:val="left" w:pos="7087"/>
                          <w:tab w:val="left" w:pos="7795"/>
                          <w:tab w:val="left" w:pos="8504"/>
                          <w:tab w:val="left" w:pos="9213"/>
                          <w:tab w:val="left" w:pos="9921"/>
                          <w:tab w:val="left" w:pos="10630"/>
                          <w:tab w:val="left" w:pos="11339"/>
                          <w:tab w:val="left" w:pos="12047"/>
                          <w:tab w:val="left" w:pos="12756"/>
                          <w:tab w:val="left" w:pos="13465"/>
                          <w:tab w:val="left" w:pos="14173"/>
                        </w:tabs>
                        <w:rPr>
                          <w:rFonts w:ascii="Times New Roman" w:eastAsia="Times New Roman" w:hAnsi="Times New Roman"/>
                          <w:color w:val="auto"/>
                          <w:sz w:val="20"/>
                          <w:lang w:val="en-GB" w:eastAsia="fr-FR" w:bidi="x-none"/>
                        </w:rPr>
                      </w:pP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Aprés</w:t>
                      </w:r>
                      <w:proofErr w:type="spellEnd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 Neue UltraLight" w:hAnsi="Helvetica Neue UltraLight"/>
                          <w:color w:val="auto"/>
                          <w:sz w:val="96"/>
                        </w:rPr>
                        <w:t>l’UV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365821D1" w14:textId="7E0D7B1C" w:rsidR="0087466F" w:rsidRPr="0087466F" w:rsidRDefault="0087466F" w:rsidP="0087466F">
      <w:pPr>
        <w:rPr>
          <w:lang w:val="x-none"/>
        </w:rPr>
      </w:pPr>
    </w:p>
    <w:p w14:paraId="63D3311D" w14:textId="77777777" w:rsidR="0087466F" w:rsidRPr="0087466F" w:rsidRDefault="0087466F" w:rsidP="0087466F">
      <w:pPr>
        <w:rPr>
          <w:lang w:val="x-none"/>
        </w:rPr>
      </w:pPr>
    </w:p>
    <w:p w14:paraId="21BFF249" w14:textId="3810145B" w:rsidR="0087466F" w:rsidRDefault="0087466F" w:rsidP="0087466F">
      <w:pPr>
        <w:rPr>
          <w:lang w:val="x-none"/>
        </w:rPr>
      </w:pPr>
    </w:p>
    <w:p w14:paraId="5BE9B356" w14:textId="77777777" w:rsidR="00E24CFB" w:rsidRDefault="00E24CFB" w:rsidP="0087466F">
      <w:pPr>
        <w:ind w:firstLine="720"/>
        <w:rPr>
          <w:lang w:val="x-none"/>
        </w:rPr>
      </w:pPr>
    </w:p>
    <w:p w14:paraId="2E790271" w14:textId="48B64FCB" w:rsidR="0087466F" w:rsidRPr="006369A3" w:rsidRDefault="00566451" w:rsidP="006369A3">
      <w:pPr>
        <w:pStyle w:val="FreeForm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  <w:tab w:val="left" w:pos="9921"/>
          <w:tab w:val="left" w:pos="10630"/>
          <w:tab w:val="left" w:pos="11339"/>
          <w:tab w:val="left" w:pos="12047"/>
          <w:tab w:val="left" w:pos="12756"/>
          <w:tab w:val="left" w:pos="13465"/>
          <w:tab w:val="left" w:pos="14173"/>
        </w:tabs>
        <w:rPr>
          <w:rFonts w:ascii="Times New Roman" w:eastAsia="Times New Roman" w:hAnsi="Times New Roman"/>
          <w:color w:val="auto"/>
          <w:sz w:val="28"/>
          <w:szCs w:val="28"/>
          <w:lang w:val="en-GB" w:eastAsia="fr-FR" w:bidi="x-none"/>
        </w:rPr>
      </w:pPr>
      <w:r>
        <w:rPr>
          <w:rFonts w:ascii="Times New Roman" w:eastAsia="Times New Roman" w:hAnsi="Times New Roman"/>
          <w:color w:val="auto"/>
          <w:lang w:val="x-none"/>
        </w:rPr>
        <w:t xml:space="preserve">-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Projet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à continuer Durant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notre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Temps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libre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et/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ou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via </w:t>
      </w:r>
      <w:proofErr w:type="spellStart"/>
      <w:r w:rsidR="00721FF0">
        <w:rPr>
          <w:rFonts w:ascii="Helvetica Neue UltraLight" w:hAnsi="Helvetica Neue UltraLight"/>
          <w:color w:val="auto"/>
          <w:sz w:val="28"/>
          <w:szCs w:val="28"/>
        </w:rPr>
        <w:t>une</w:t>
      </w:r>
      <w:proofErr w:type="spellEnd"/>
      <w:r w:rsidR="00721FF0">
        <w:rPr>
          <w:rFonts w:ascii="Helvetica Neue UltraLight" w:hAnsi="Helvetica Neue UltraLight"/>
          <w:color w:val="auto"/>
          <w:sz w:val="28"/>
          <w:szCs w:val="28"/>
        </w:rPr>
        <w:t xml:space="preserve"> PR/TX au semester prochain.</w:t>
      </w:r>
    </w:p>
    <w:sectPr w:rsidR="0087466F" w:rsidRPr="006369A3" w:rsidSect="00B83383">
      <w:headerReference w:type="even" r:id="rId19"/>
      <w:headerReference w:type="default" r:id="rId20"/>
      <w:footerReference w:type="even" r:id="rId21"/>
      <w:footerReference w:type="default" r:id="rId22"/>
      <w:pgSz w:w="11900" w:h="16840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2FB914" w14:textId="77777777" w:rsidR="00BE38D6" w:rsidRDefault="00BE38D6">
      <w:r>
        <w:separator/>
      </w:r>
    </w:p>
  </w:endnote>
  <w:endnote w:type="continuationSeparator" w:id="0">
    <w:p w14:paraId="00E15C6A" w14:textId="77777777" w:rsidR="00BE38D6" w:rsidRDefault="00BE3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 Neue UltraLight">
    <w:panose1 w:val="02000206000000020004"/>
    <w:charset w:val="00"/>
    <w:family w:val="auto"/>
    <w:pitch w:val="variable"/>
    <w:sig w:usb0="80000067" w:usb1="00000000" w:usb2="00000000" w:usb3="00000000" w:csb0="00000001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Light">
    <w:panose1 w:val="02000403000000020004"/>
    <w:charset w:val="00"/>
    <w:family w:val="auto"/>
    <w:pitch w:val="variable"/>
    <w:sig w:usb0="8000007F" w:usb1="0000000A" w:usb2="00000000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2881E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D0172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771B9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E6731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5FCDB6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BC2B0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12E3BB" w14:textId="77777777" w:rsidR="00BE38D6" w:rsidRDefault="00BE38D6">
      <w:r>
        <w:separator/>
      </w:r>
    </w:p>
  </w:footnote>
  <w:footnote w:type="continuationSeparator" w:id="0">
    <w:p w14:paraId="74497E72" w14:textId="77777777" w:rsidR="00BE38D6" w:rsidRDefault="00BE38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96347D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55EC01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517578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45600A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44C135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533F44" w14:textId="77777777" w:rsidR="00BE38D6" w:rsidRDefault="00BE38D6">
    <w:pPr>
      <w:pStyle w:val="HeaderFooter"/>
      <w:tabs>
        <w:tab w:val="left" w:pos="9921"/>
        <w:tab w:val="left" w:pos="10630"/>
        <w:tab w:val="left" w:pos="11339"/>
        <w:tab w:val="left" w:pos="12047"/>
        <w:tab w:val="left" w:pos="12756"/>
        <w:tab w:val="left" w:pos="13465"/>
        <w:tab w:val="left" w:pos="14173"/>
      </w:tabs>
      <w:rPr>
        <w:rFonts w:ascii="Times New Roman" w:eastAsia="Times New Roman" w:hAnsi="Times New Roman"/>
        <w:color w:val="auto"/>
        <w:lang w:val="en-GB" w:eastAsia="fr-FR" w:bidi="x-non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15660"/>
    <w:multiLevelType w:val="hybridMultilevel"/>
    <w:tmpl w:val="55E4903C"/>
    <w:lvl w:ilvl="0" w:tplc="425081EA">
      <w:start w:val="2"/>
      <w:numFmt w:val="bullet"/>
      <w:lvlText w:val="-"/>
      <w:lvlJc w:val="left"/>
      <w:pPr>
        <w:ind w:left="106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>
    <w:nsid w:val="29D33F0C"/>
    <w:multiLevelType w:val="hybridMultilevel"/>
    <w:tmpl w:val="070CD49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7A206ED"/>
    <w:multiLevelType w:val="hybridMultilevel"/>
    <w:tmpl w:val="EF1A6E94"/>
    <w:lvl w:ilvl="0" w:tplc="7A5690A0">
      <w:start w:val="3"/>
      <w:numFmt w:val="bullet"/>
      <w:lvlText w:val="-"/>
      <w:lvlJc w:val="left"/>
      <w:pPr>
        <w:ind w:left="720" w:hanging="360"/>
      </w:pPr>
      <w:rPr>
        <w:rFonts w:ascii="Helvetica Neue UltraLight" w:eastAsia="ヒラギノ角ゴ Pro W3" w:hAnsi="Helvetica Neue UltraLight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445751"/>
    <w:multiLevelType w:val="hybridMultilevel"/>
    <w:tmpl w:val="5C30071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FB01A3"/>
    <w:multiLevelType w:val="hybridMultilevel"/>
    <w:tmpl w:val="09E87B6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0F4"/>
    <w:rsid w:val="00030566"/>
    <w:rsid w:val="0006151D"/>
    <w:rsid w:val="000772E2"/>
    <w:rsid w:val="00081D61"/>
    <w:rsid w:val="0008703F"/>
    <w:rsid w:val="000A362F"/>
    <w:rsid w:val="000C0ACF"/>
    <w:rsid w:val="000C6987"/>
    <w:rsid w:val="000D67DD"/>
    <w:rsid w:val="000E5FFF"/>
    <w:rsid w:val="00100A8E"/>
    <w:rsid w:val="00101339"/>
    <w:rsid w:val="00110FE4"/>
    <w:rsid w:val="00145D8F"/>
    <w:rsid w:val="00150525"/>
    <w:rsid w:val="00156B61"/>
    <w:rsid w:val="001604AC"/>
    <w:rsid w:val="00192E9A"/>
    <w:rsid w:val="00197D16"/>
    <w:rsid w:val="001B10D1"/>
    <w:rsid w:val="001C370B"/>
    <w:rsid w:val="001D739B"/>
    <w:rsid w:val="00202E02"/>
    <w:rsid w:val="00210190"/>
    <w:rsid w:val="002510C4"/>
    <w:rsid w:val="00252A72"/>
    <w:rsid w:val="00260DFA"/>
    <w:rsid w:val="00294289"/>
    <w:rsid w:val="002D16A2"/>
    <w:rsid w:val="002D2436"/>
    <w:rsid w:val="002D3E57"/>
    <w:rsid w:val="002E662A"/>
    <w:rsid w:val="002F4CBB"/>
    <w:rsid w:val="002F7CA2"/>
    <w:rsid w:val="00302D32"/>
    <w:rsid w:val="00320849"/>
    <w:rsid w:val="0035720F"/>
    <w:rsid w:val="0037787A"/>
    <w:rsid w:val="003A3FE3"/>
    <w:rsid w:val="003C0A30"/>
    <w:rsid w:val="003C6F8C"/>
    <w:rsid w:val="003E1DC5"/>
    <w:rsid w:val="003E415D"/>
    <w:rsid w:val="00475D31"/>
    <w:rsid w:val="0049420F"/>
    <w:rsid w:val="004A2788"/>
    <w:rsid w:val="004B0E6A"/>
    <w:rsid w:val="004B4F95"/>
    <w:rsid w:val="004C1793"/>
    <w:rsid w:val="004C780A"/>
    <w:rsid w:val="004E40F4"/>
    <w:rsid w:val="004E6C96"/>
    <w:rsid w:val="004F35E3"/>
    <w:rsid w:val="004F4781"/>
    <w:rsid w:val="00501399"/>
    <w:rsid w:val="00516629"/>
    <w:rsid w:val="00525BE7"/>
    <w:rsid w:val="00532755"/>
    <w:rsid w:val="0054467C"/>
    <w:rsid w:val="00544FD6"/>
    <w:rsid w:val="00550946"/>
    <w:rsid w:val="005624F8"/>
    <w:rsid w:val="00563955"/>
    <w:rsid w:val="00566451"/>
    <w:rsid w:val="00596CD5"/>
    <w:rsid w:val="005D2EE5"/>
    <w:rsid w:val="005D4FB0"/>
    <w:rsid w:val="005E6369"/>
    <w:rsid w:val="005F1681"/>
    <w:rsid w:val="0062161A"/>
    <w:rsid w:val="006369A3"/>
    <w:rsid w:val="0069001F"/>
    <w:rsid w:val="00692032"/>
    <w:rsid w:val="006A002C"/>
    <w:rsid w:val="006B229B"/>
    <w:rsid w:val="00707445"/>
    <w:rsid w:val="00717A0B"/>
    <w:rsid w:val="00721FF0"/>
    <w:rsid w:val="0073071C"/>
    <w:rsid w:val="007628B7"/>
    <w:rsid w:val="00765A00"/>
    <w:rsid w:val="00782F13"/>
    <w:rsid w:val="007844E7"/>
    <w:rsid w:val="007A442D"/>
    <w:rsid w:val="007B42D5"/>
    <w:rsid w:val="007C135B"/>
    <w:rsid w:val="007C38C4"/>
    <w:rsid w:val="007F091F"/>
    <w:rsid w:val="007F0DAE"/>
    <w:rsid w:val="00814789"/>
    <w:rsid w:val="00817935"/>
    <w:rsid w:val="008347CB"/>
    <w:rsid w:val="008426ED"/>
    <w:rsid w:val="008541EF"/>
    <w:rsid w:val="0087466F"/>
    <w:rsid w:val="00876286"/>
    <w:rsid w:val="008956C0"/>
    <w:rsid w:val="00896B33"/>
    <w:rsid w:val="00896CD1"/>
    <w:rsid w:val="008A3E04"/>
    <w:rsid w:val="008B279B"/>
    <w:rsid w:val="008D08D8"/>
    <w:rsid w:val="008E09A2"/>
    <w:rsid w:val="008E533A"/>
    <w:rsid w:val="008F21F3"/>
    <w:rsid w:val="008F2ECD"/>
    <w:rsid w:val="008F69A9"/>
    <w:rsid w:val="009120D6"/>
    <w:rsid w:val="00940D91"/>
    <w:rsid w:val="00982972"/>
    <w:rsid w:val="00983274"/>
    <w:rsid w:val="009A1086"/>
    <w:rsid w:val="009A186C"/>
    <w:rsid w:val="009A5C49"/>
    <w:rsid w:val="009E2E9B"/>
    <w:rsid w:val="00A13C82"/>
    <w:rsid w:val="00A43CF7"/>
    <w:rsid w:val="00A442D7"/>
    <w:rsid w:val="00A6137B"/>
    <w:rsid w:val="00A67AD8"/>
    <w:rsid w:val="00B047BB"/>
    <w:rsid w:val="00B21515"/>
    <w:rsid w:val="00B41D85"/>
    <w:rsid w:val="00B51F2D"/>
    <w:rsid w:val="00B614EE"/>
    <w:rsid w:val="00B800B5"/>
    <w:rsid w:val="00B83383"/>
    <w:rsid w:val="00B93768"/>
    <w:rsid w:val="00BA179C"/>
    <w:rsid w:val="00BC17E0"/>
    <w:rsid w:val="00BE38D6"/>
    <w:rsid w:val="00C02B39"/>
    <w:rsid w:val="00C26262"/>
    <w:rsid w:val="00C26546"/>
    <w:rsid w:val="00C30A9A"/>
    <w:rsid w:val="00C36715"/>
    <w:rsid w:val="00C74B5F"/>
    <w:rsid w:val="00C8243F"/>
    <w:rsid w:val="00CC3F68"/>
    <w:rsid w:val="00CD7A0B"/>
    <w:rsid w:val="00D01AE7"/>
    <w:rsid w:val="00D151DC"/>
    <w:rsid w:val="00D26454"/>
    <w:rsid w:val="00D337B0"/>
    <w:rsid w:val="00D35BCD"/>
    <w:rsid w:val="00D41222"/>
    <w:rsid w:val="00D52345"/>
    <w:rsid w:val="00D63110"/>
    <w:rsid w:val="00D77704"/>
    <w:rsid w:val="00DA795D"/>
    <w:rsid w:val="00DB1416"/>
    <w:rsid w:val="00DB4148"/>
    <w:rsid w:val="00DB516F"/>
    <w:rsid w:val="00E14694"/>
    <w:rsid w:val="00E23134"/>
    <w:rsid w:val="00E24CFB"/>
    <w:rsid w:val="00E55E7D"/>
    <w:rsid w:val="00E66197"/>
    <w:rsid w:val="00E674D1"/>
    <w:rsid w:val="00E91560"/>
    <w:rsid w:val="00EB5CF1"/>
    <w:rsid w:val="00EB5D58"/>
    <w:rsid w:val="00EC4082"/>
    <w:rsid w:val="00EE1DA5"/>
    <w:rsid w:val="00EE4BAD"/>
    <w:rsid w:val="00EF48AD"/>
    <w:rsid w:val="00F223A8"/>
    <w:rsid w:val="00F5381E"/>
    <w:rsid w:val="00F65787"/>
    <w:rsid w:val="00F7387B"/>
    <w:rsid w:val="00F810FB"/>
    <w:rsid w:val="00FA01E4"/>
    <w:rsid w:val="00FA6F20"/>
    <w:rsid w:val="00FE1458"/>
    <w:rsid w:val="00FE2ABA"/>
    <w:rsid w:val="00FF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,"/>
  <w:listSeparator w:val=";"/>
  <w14:docId w14:val="5A3DE9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1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locked="0" w:semiHidden="1" w:uiPriority="99" w:unhideWhenUsed="1"/>
    <w:lsdException w:name="Note Level 2" w:locked="0" w:semiHidden="1" w:uiPriority="99" w:unhideWhenUsed="1"/>
    <w:lsdException w:name="Note Level 3" w:locked="0" w:semiHidden="1" w:uiPriority="99" w:unhideWhenUsed="1"/>
    <w:lsdException w:name="Note Level 4" w:locked="0" w:semiHidden="1" w:uiPriority="99" w:unhideWhenUsed="1"/>
    <w:lsdException w:name="Note Level 5" w:locked="0" w:semiHidden="1" w:uiPriority="99" w:unhideWhenUsed="1"/>
    <w:lsdException w:name="Note Level 6" w:locked="0" w:semiHidden="1" w:uiPriority="99" w:unhideWhenUsed="1"/>
    <w:lsdException w:name="Note Level 7" w:locked="0" w:semiHidden="1" w:uiPriority="99" w:unhideWhenUsed="1"/>
    <w:lsdException w:name="Note Level 8" w:locked="0" w:semiHidden="1" w:uiPriority="99" w:unhideWhenUsed="1"/>
    <w:lsdException w:name="Note Level 9" w:locked="0" w:semiHidden="1" w:uiPriority="99" w:unhideWhenUsed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5F1681"/>
    <w:rPr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erFooter">
    <w:name w:val="Header &amp; Footer"/>
    <w:autoRedefine/>
    <w:pPr>
      <w:tabs>
        <w:tab w:val="right" w:pos="9632"/>
      </w:tabs>
    </w:pPr>
    <w:rPr>
      <w:rFonts w:ascii="Helvetica" w:eastAsia="ヒラギノ角ゴ Pro W3" w:hAnsi="Helvetica"/>
      <w:color w:val="000000"/>
      <w:lang w:val="en-US" w:eastAsia="en-US"/>
    </w:rPr>
  </w:style>
  <w:style w:type="paragraph" w:customStyle="1" w:styleId="Body">
    <w:name w:val="Body"/>
    <w:rPr>
      <w:rFonts w:ascii="Helvetica" w:eastAsia="ヒラギノ角ゴ Pro W3" w:hAnsi="Helvetica"/>
      <w:color w:val="000000"/>
      <w:lang w:val="en-US" w:eastAsia="en-US"/>
    </w:rPr>
  </w:style>
  <w:style w:type="paragraph" w:customStyle="1" w:styleId="FreeForm">
    <w:name w:val="Free Form"/>
    <w:rPr>
      <w:rFonts w:ascii="Helvetica" w:eastAsia="ヒラギノ角ゴ Pro W3" w:hAnsi="Helvetica"/>
      <w:color w:val="000000"/>
      <w:lang w:val="en-US" w:eastAsia="en-US"/>
    </w:rPr>
  </w:style>
  <w:style w:type="paragraph" w:styleId="Textedebulles">
    <w:name w:val="Balloon Text"/>
    <w:basedOn w:val="Normal"/>
    <w:link w:val="TextedebullesCar"/>
    <w:locked/>
    <w:rsid w:val="00C30A9A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C30A9A"/>
    <w:rPr>
      <w:rFonts w:ascii="Lucida Grande" w:hAnsi="Lucida Grande" w:cs="Lucida Grande"/>
      <w:sz w:val="18"/>
      <w:szCs w:val="18"/>
      <w:lang w:val="en-US" w:eastAsia="en-US"/>
    </w:rPr>
  </w:style>
  <w:style w:type="paragraph" w:styleId="En-tte">
    <w:name w:val="header"/>
    <w:basedOn w:val="Normal"/>
    <w:link w:val="En-tteCar"/>
    <w:locked/>
    <w:rsid w:val="00C30A9A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rsid w:val="00C30A9A"/>
    <w:rPr>
      <w:sz w:val="24"/>
      <w:szCs w:val="24"/>
      <w:lang w:val="en-US" w:eastAsia="en-US"/>
    </w:rPr>
  </w:style>
  <w:style w:type="paragraph" w:styleId="Pieddepage">
    <w:name w:val="footer"/>
    <w:basedOn w:val="Normal"/>
    <w:link w:val="PieddepageCar"/>
    <w:locked/>
    <w:rsid w:val="00C30A9A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rsid w:val="00C30A9A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header" Target="header6.xml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header" Target="header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Templates%20for%20MS%20Office.app:Contents:Resources:Pages%20Templates:Templates%20for%20MS%20Word:MS%20Word%20Templates:A4:Templates:Proposal%20Landscape%2002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ABC132-EEB2-764D-B2AE-1A2FEF368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Proposal Landscape 02.dotx</Template>
  <TotalTime>10</TotalTime>
  <Pages>4</Pages>
  <Words>503</Words>
  <Characters>2768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Graphic Node</Company>
  <LinksUpToDate>false</LinksUpToDate>
  <CharactersWithSpaces>3265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</dc:creator>
  <cp:keywords/>
  <dc:description/>
  <cp:lastModifiedBy>Joanne</cp:lastModifiedBy>
  <cp:revision>17</cp:revision>
  <cp:lastPrinted>2012-12-03T23:19:00Z</cp:lastPrinted>
  <dcterms:created xsi:type="dcterms:W3CDTF">2012-12-03T23:19:00Z</dcterms:created>
  <dcterms:modified xsi:type="dcterms:W3CDTF">2012-12-23T21:31:00Z</dcterms:modified>
</cp:coreProperties>
</file>