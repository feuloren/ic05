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2AAFFE7" w14:textId="07231128" w:rsidR="00E24CFB" w:rsidRDefault="00156B61" w:rsidP="00C30A9A">
      <w:pPr>
        <w:pStyle w:val="Body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ind w:left="-1134"/>
        <w:sectPr w:rsidR="00E24CFB" w:rsidSect="004B0E6A">
          <w:headerReference w:type="even" r:id="rId9"/>
          <w:headerReference w:type="default" r:id="rId10"/>
          <w:footerReference w:type="even" r:id="rId11"/>
          <w:footerReference w:type="default" r:id="rId12"/>
          <w:pgSz w:w="11900" w:h="16840"/>
          <w:pgMar w:top="1134" w:right="0" w:bottom="0" w:left="0" w:header="709" w:footer="850" w:gutter="0"/>
          <w:cols w:space="720"/>
        </w:sect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7DF1B0D5" wp14:editId="674A3F83">
                <wp:simplePos x="0" y="0"/>
                <wp:positionH relativeFrom="page">
                  <wp:posOffset>-111760</wp:posOffset>
                </wp:positionH>
                <wp:positionV relativeFrom="page">
                  <wp:posOffset>707390</wp:posOffset>
                </wp:positionV>
                <wp:extent cx="7589520" cy="990600"/>
                <wp:effectExtent l="0" t="0" r="5080" b="0"/>
                <wp:wrapNone/>
                <wp:docPr id="42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589520" cy="990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20ECBE" w14:textId="0773DF2C" w:rsidR="00BE38D6" w:rsidRPr="002510C4" w:rsidRDefault="00BE38D6" w:rsidP="005D4FB0">
                            <w:pPr>
                              <w:pStyle w:val="FreeForm"/>
                              <w:tabs>
                                <w:tab w:val="left" w:pos="709"/>
                                <w:tab w:val="left" w:pos="1417"/>
                                <w:tab w:val="left" w:pos="2126"/>
                                <w:tab w:val="left" w:pos="2835"/>
                                <w:tab w:val="left" w:pos="3543"/>
                                <w:tab w:val="left" w:pos="4252"/>
                                <w:tab w:val="left" w:pos="4961"/>
                                <w:tab w:val="left" w:pos="5669"/>
                                <w:tab w:val="left" w:pos="6378"/>
                                <w:tab w:val="left" w:pos="7087"/>
                                <w:tab w:val="left" w:pos="7795"/>
                                <w:tab w:val="left" w:pos="8504"/>
                                <w:tab w:val="left" w:pos="9213"/>
                                <w:tab w:val="left" w:pos="9921"/>
                                <w:tab w:val="left" w:pos="10630"/>
                                <w:tab w:val="left" w:pos="11339"/>
                                <w:tab w:val="left" w:pos="12047"/>
                                <w:tab w:val="left" w:pos="12756"/>
                                <w:tab w:val="left" w:pos="13465"/>
                                <w:tab w:val="left" w:pos="14173"/>
                              </w:tabs>
                              <w:jc w:val="center"/>
                              <w:rPr>
                                <w:rFonts w:ascii="Helvetica Neue UltraLight" w:hAnsi="Helvetica Neue UltraLight"/>
                                <w:smallCap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2510C4">
                              <w:rPr>
                                <w:rFonts w:ascii="Helvetica Neue UltraLight" w:hAnsi="Helvetica Neue UltraLight"/>
                                <w:smallCap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Fiche d’Avancement du Projet : </w:t>
                            </w:r>
                          </w:p>
                          <w:p w14:paraId="6881D182" w14:textId="6DD873BC" w:rsidR="00BE38D6" w:rsidRPr="005D4FB0" w:rsidRDefault="00BE38D6" w:rsidP="005D4FB0">
                            <w:pPr>
                              <w:pStyle w:val="FreeForm"/>
                              <w:tabs>
                                <w:tab w:val="left" w:pos="709"/>
                                <w:tab w:val="left" w:pos="1417"/>
                                <w:tab w:val="left" w:pos="2126"/>
                                <w:tab w:val="left" w:pos="2835"/>
                                <w:tab w:val="left" w:pos="3543"/>
                                <w:tab w:val="left" w:pos="4252"/>
                                <w:tab w:val="left" w:pos="4961"/>
                                <w:tab w:val="left" w:pos="5669"/>
                                <w:tab w:val="left" w:pos="6378"/>
                                <w:tab w:val="left" w:pos="7087"/>
                                <w:tab w:val="left" w:pos="7795"/>
                                <w:tab w:val="left" w:pos="8504"/>
                                <w:tab w:val="left" w:pos="9213"/>
                                <w:tab w:val="left" w:pos="9921"/>
                                <w:tab w:val="left" w:pos="10630"/>
                                <w:tab w:val="left" w:pos="11339"/>
                                <w:tab w:val="left" w:pos="12047"/>
                                <w:tab w:val="left" w:pos="12756"/>
                                <w:tab w:val="left" w:pos="13465"/>
                                <w:tab w:val="left" w:pos="14173"/>
                              </w:tabs>
                              <w:jc w:val="center"/>
                              <w:rPr>
                                <w:rFonts w:ascii="Times New Roman" w:eastAsia="Times New Roman" w:hAnsi="Times New Roman"/>
                                <w:color w:val="FFFFFF" w:themeColor="background1"/>
                                <w:sz w:val="96"/>
                                <w:szCs w:val="96"/>
                                <w:lang w:val="en-GB" w:eastAsia="fr-FR" w:bidi="x-none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2" o:spid="_x0000_s1026" style="position:absolute;left:0;text-align:left;margin-left:-8.75pt;margin-top:55.7pt;width:597.6pt;height:78pt;z-index:251687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" filled="f" stroked="f" strokeweight="1pt">
                <v:path arrowok="t"/>
                <v:textbox inset="0,0,0,0">
                  <w:txbxContent>
                    <w:p w14:paraId="0520ECBE" w14:textId="0773DF2C" w:rsidR="00BE38D6" w:rsidRPr="002510C4" w:rsidRDefault="00BE38D6" w:rsidP="005D4FB0">
                      <w:pPr>
                        <w:pStyle w:val="FreeForm"/>
                        <w:tabs>
                          <w:tab w:val="left" w:pos="709"/>
                          <w:tab w:val="left" w:pos="1417"/>
                          <w:tab w:val="left" w:pos="2126"/>
                          <w:tab w:val="left" w:pos="2835"/>
                          <w:tab w:val="left" w:pos="3543"/>
                          <w:tab w:val="left" w:pos="4252"/>
                          <w:tab w:val="left" w:pos="4961"/>
                          <w:tab w:val="left" w:pos="5669"/>
                          <w:tab w:val="left" w:pos="6378"/>
                          <w:tab w:val="left" w:pos="7087"/>
                          <w:tab w:val="left" w:pos="7795"/>
                          <w:tab w:val="left" w:pos="8504"/>
                          <w:tab w:val="left" w:pos="9213"/>
                          <w:tab w:val="left" w:pos="9921"/>
                          <w:tab w:val="left" w:pos="10630"/>
                          <w:tab w:val="left" w:pos="11339"/>
                          <w:tab w:val="left" w:pos="12047"/>
                          <w:tab w:val="left" w:pos="12756"/>
                          <w:tab w:val="left" w:pos="13465"/>
                          <w:tab w:val="left" w:pos="14173"/>
                        </w:tabs>
                        <w:jc w:val="center"/>
                        <w:rPr>
                          <w:rFonts w:ascii="Helvetica Neue UltraLight" w:hAnsi="Helvetica Neue UltraLight"/>
                          <w:smallCaps/>
                          <w:color w:val="FFFFFF" w:themeColor="background1"/>
                          <w:sz w:val="72"/>
                          <w:szCs w:val="72"/>
                        </w:rPr>
                      </w:pPr>
                      <w:r w:rsidRPr="002510C4">
                        <w:rPr>
                          <w:rFonts w:ascii="Helvetica Neue UltraLight" w:hAnsi="Helvetica Neue UltraLight"/>
                          <w:smallCaps/>
                          <w:color w:val="FFFFFF" w:themeColor="background1"/>
                          <w:sz w:val="72"/>
                          <w:szCs w:val="72"/>
                        </w:rPr>
                        <w:t xml:space="preserve">Fiche </w:t>
                      </w:r>
                      <w:proofErr w:type="spellStart"/>
                      <w:r w:rsidRPr="002510C4">
                        <w:rPr>
                          <w:rFonts w:ascii="Helvetica Neue UltraLight" w:hAnsi="Helvetica Neue UltraLight"/>
                          <w:smallCaps/>
                          <w:color w:val="FFFFFF" w:themeColor="background1"/>
                          <w:sz w:val="72"/>
                          <w:szCs w:val="72"/>
                        </w:rPr>
                        <w:t>d’Avancement</w:t>
                      </w:r>
                      <w:proofErr w:type="spellEnd"/>
                      <w:r w:rsidRPr="002510C4">
                        <w:rPr>
                          <w:rFonts w:ascii="Helvetica Neue UltraLight" w:hAnsi="Helvetica Neue UltraLight"/>
                          <w:smallCaps/>
                          <w:color w:val="FFFFFF" w:themeColor="background1"/>
                          <w:sz w:val="72"/>
                          <w:szCs w:val="72"/>
                        </w:rPr>
                        <w:t xml:space="preserve"> du </w:t>
                      </w:r>
                      <w:proofErr w:type="spellStart"/>
                      <w:proofErr w:type="gramStart"/>
                      <w:r w:rsidRPr="002510C4">
                        <w:rPr>
                          <w:rFonts w:ascii="Helvetica Neue UltraLight" w:hAnsi="Helvetica Neue UltraLight"/>
                          <w:smallCaps/>
                          <w:color w:val="FFFFFF" w:themeColor="background1"/>
                          <w:sz w:val="72"/>
                          <w:szCs w:val="72"/>
                        </w:rPr>
                        <w:t>Projet</w:t>
                      </w:r>
                      <w:proofErr w:type="spellEnd"/>
                      <w:r w:rsidRPr="002510C4">
                        <w:rPr>
                          <w:rFonts w:ascii="Helvetica Neue UltraLight" w:hAnsi="Helvetica Neue UltraLight"/>
                          <w:smallCaps/>
                          <w:color w:val="FFFFFF" w:themeColor="background1"/>
                          <w:sz w:val="72"/>
                          <w:szCs w:val="72"/>
                        </w:rPr>
                        <w:t xml:space="preserve"> :</w:t>
                      </w:r>
                      <w:proofErr w:type="gramEnd"/>
                      <w:r w:rsidRPr="002510C4">
                        <w:rPr>
                          <w:rFonts w:ascii="Helvetica Neue UltraLight" w:hAnsi="Helvetica Neue UltraLight"/>
                          <w:smallCaps/>
                          <w:color w:val="FFFFFF" w:themeColor="background1"/>
                          <w:sz w:val="72"/>
                          <w:szCs w:val="72"/>
                        </w:rPr>
                        <w:t xml:space="preserve"> </w:t>
                      </w:r>
                    </w:p>
                    <w:p w14:paraId="6881D182" w14:textId="6DD873BC" w:rsidR="00BE38D6" w:rsidRPr="005D4FB0" w:rsidRDefault="00BE38D6" w:rsidP="005D4FB0">
                      <w:pPr>
                        <w:pStyle w:val="FreeForm"/>
                        <w:tabs>
                          <w:tab w:val="left" w:pos="709"/>
                          <w:tab w:val="left" w:pos="1417"/>
                          <w:tab w:val="left" w:pos="2126"/>
                          <w:tab w:val="left" w:pos="2835"/>
                          <w:tab w:val="left" w:pos="3543"/>
                          <w:tab w:val="left" w:pos="4252"/>
                          <w:tab w:val="left" w:pos="4961"/>
                          <w:tab w:val="left" w:pos="5669"/>
                          <w:tab w:val="left" w:pos="6378"/>
                          <w:tab w:val="left" w:pos="7087"/>
                          <w:tab w:val="left" w:pos="7795"/>
                          <w:tab w:val="left" w:pos="8504"/>
                          <w:tab w:val="left" w:pos="9213"/>
                          <w:tab w:val="left" w:pos="9921"/>
                          <w:tab w:val="left" w:pos="10630"/>
                          <w:tab w:val="left" w:pos="11339"/>
                          <w:tab w:val="left" w:pos="12047"/>
                          <w:tab w:val="left" w:pos="12756"/>
                          <w:tab w:val="left" w:pos="13465"/>
                          <w:tab w:val="left" w:pos="14173"/>
                        </w:tabs>
                        <w:jc w:val="center"/>
                        <w:rPr>
                          <w:rFonts w:ascii="Times New Roman" w:eastAsia="Times New Roman" w:hAnsi="Times New Roman"/>
                          <w:color w:val="FFFFFF" w:themeColor="background1"/>
                          <w:sz w:val="96"/>
                          <w:szCs w:val="96"/>
                          <w:lang w:val="en-GB" w:eastAsia="fr-FR" w:bidi="x-none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75D31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79E89352" wp14:editId="6755F2A3">
                <wp:simplePos x="0" y="0"/>
                <wp:positionH relativeFrom="page">
                  <wp:posOffset>228177</wp:posOffset>
                </wp:positionH>
                <wp:positionV relativeFrom="page">
                  <wp:posOffset>2275840</wp:posOffset>
                </wp:positionV>
                <wp:extent cx="7089987" cy="3535680"/>
                <wp:effectExtent l="0" t="0" r="22225" b="20320"/>
                <wp:wrapNone/>
                <wp:docPr id="1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089987" cy="3535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BEE41A" w14:textId="0C43A833" w:rsidR="00BE38D6" w:rsidRPr="002510C4" w:rsidRDefault="00BE38D6" w:rsidP="00156B61">
                            <w:pPr>
                              <w:pStyle w:val="FreeForm"/>
                              <w:tabs>
                                <w:tab w:val="left" w:pos="709"/>
                                <w:tab w:val="left" w:pos="1417"/>
                                <w:tab w:val="left" w:pos="2126"/>
                                <w:tab w:val="left" w:pos="2835"/>
                                <w:tab w:val="left" w:pos="3543"/>
                                <w:tab w:val="left" w:pos="4252"/>
                                <w:tab w:val="left" w:pos="4961"/>
                                <w:tab w:val="left" w:pos="5669"/>
                                <w:tab w:val="left" w:pos="6378"/>
                                <w:tab w:val="left" w:pos="7087"/>
                                <w:tab w:val="left" w:pos="7795"/>
                                <w:tab w:val="left" w:pos="8504"/>
                                <w:tab w:val="left" w:pos="9213"/>
                                <w:tab w:val="left" w:pos="9921"/>
                                <w:tab w:val="left" w:pos="10630"/>
                                <w:tab w:val="left" w:pos="11339"/>
                                <w:tab w:val="left" w:pos="12047"/>
                                <w:tab w:val="left" w:pos="12756"/>
                                <w:tab w:val="left" w:pos="13465"/>
                                <w:tab w:val="left" w:pos="14173"/>
                              </w:tabs>
                              <w:spacing w:line="640" w:lineRule="exact"/>
                              <w:jc w:val="center"/>
                              <w:rPr>
                                <w:rFonts w:ascii="Helvetica Neue UltraLight" w:hAnsi="Helvetica Neue UltraLigh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2510C4">
                              <w:rPr>
                                <w:rFonts w:ascii="Helvetica Neue UltraLight" w:hAnsi="Helvetica Neue UltraLigh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Développement d’une librarie pour la creation d’un site internet permettant à une communauté de realizer de façon collaborative </w:t>
                            </w:r>
                            <w:r>
                              <w:rPr>
                                <w:rFonts w:ascii="Helvetica Neue UltraLight" w:hAnsi="Helvetica Neue UltraLigh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des cartographies sur ses proje</w:t>
                            </w:r>
                            <w:r w:rsidRPr="002510C4">
                              <w:rPr>
                                <w:rFonts w:ascii="Helvetica Neue UltraLight" w:hAnsi="Helvetica Neue UltraLigh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ts</w:t>
                            </w:r>
                          </w:p>
                          <w:p w14:paraId="6B419EE5" w14:textId="77777777" w:rsidR="00BE38D6" w:rsidRPr="005D4FB0" w:rsidRDefault="00BE38D6" w:rsidP="00156B61">
                            <w:pPr>
                              <w:pStyle w:val="FreeForm"/>
                              <w:tabs>
                                <w:tab w:val="left" w:pos="709"/>
                                <w:tab w:val="left" w:pos="1417"/>
                                <w:tab w:val="left" w:pos="2126"/>
                                <w:tab w:val="left" w:pos="2835"/>
                                <w:tab w:val="left" w:pos="3543"/>
                                <w:tab w:val="left" w:pos="4252"/>
                                <w:tab w:val="left" w:pos="4961"/>
                                <w:tab w:val="left" w:pos="5669"/>
                                <w:tab w:val="left" w:pos="6378"/>
                                <w:tab w:val="left" w:pos="7087"/>
                                <w:tab w:val="left" w:pos="7795"/>
                                <w:tab w:val="left" w:pos="8504"/>
                                <w:tab w:val="left" w:pos="9213"/>
                                <w:tab w:val="left" w:pos="9921"/>
                                <w:tab w:val="left" w:pos="10630"/>
                                <w:tab w:val="left" w:pos="11339"/>
                                <w:tab w:val="left" w:pos="12047"/>
                                <w:tab w:val="left" w:pos="12756"/>
                                <w:tab w:val="left" w:pos="13465"/>
                                <w:tab w:val="left" w:pos="14173"/>
                              </w:tabs>
                              <w:spacing w:line="640" w:lineRule="exact"/>
                              <w:jc w:val="center"/>
                              <w:rPr>
                                <w:rFonts w:ascii="Times New Roman" w:eastAsia="Times New Roman" w:hAnsi="Times New Roman"/>
                                <w:color w:val="FFFFFF" w:themeColor="background1"/>
                                <w:sz w:val="96"/>
                                <w:szCs w:val="96"/>
                                <w:lang w:val="en-GB" w:eastAsia="fr-FR" w:bidi="x-none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27" style="position:absolute;left:0;text-align:left;margin-left:17.95pt;margin-top:179.2pt;width:558.25pt;height:278.4pt;z-index:251709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" filled="f" stroked="f" strokeweight="1pt">
                <v:path arrowok="t"/>
                <v:textbox inset="0,0,0,0">
                  <w:txbxContent>
                    <w:p w14:paraId="39BEE41A" w14:textId="0C43A833" w:rsidR="00BE38D6" w:rsidRPr="002510C4" w:rsidRDefault="00BE38D6" w:rsidP="00156B61">
                      <w:pPr>
                        <w:pStyle w:val="FreeForm"/>
                        <w:tabs>
                          <w:tab w:val="left" w:pos="709"/>
                          <w:tab w:val="left" w:pos="1417"/>
                          <w:tab w:val="left" w:pos="2126"/>
                          <w:tab w:val="left" w:pos="2835"/>
                          <w:tab w:val="left" w:pos="3543"/>
                          <w:tab w:val="left" w:pos="4252"/>
                          <w:tab w:val="left" w:pos="4961"/>
                          <w:tab w:val="left" w:pos="5669"/>
                          <w:tab w:val="left" w:pos="6378"/>
                          <w:tab w:val="left" w:pos="7087"/>
                          <w:tab w:val="left" w:pos="7795"/>
                          <w:tab w:val="left" w:pos="8504"/>
                          <w:tab w:val="left" w:pos="9213"/>
                          <w:tab w:val="left" w:pos="9921"/>
                          <w:tab w:val="left" w:pos="10630"/>
                          <w:tab w:val="left" w:pos="11339"/>
                          <w:tab w:val="left" w:pos="12047"/>
                          <w:tab w:val="left" w:pos="12756"/>
                          <w:tab w:val="left" w:pos="13465"/>
                          <w:tab w:val="left" w:pos="14173"/>
                        </w:tabs>
                        <w:spacing w:line="640" w:lineRule="exact"/>
                        <w:jc w:val="center"/>
                        <w:rPr>
                          <w:rFonts w:ascii="Helvetica Neue UltraLight" w:hAnsi="Helvetica Neue UltraLigh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proofErr w:type="spellStart"/>
                      <w:r w:rsidRPr="002510C4">
                        <w:rPr>
                          <w:rFonts w:ascii="Helvetica Neue UltraLight" w:hAnsi="Helvetica Neue UltraLigh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Développement</w:t>
                      </w:r>
                      <w:proofErr w:type="spellEnd"/>
                      <w:r w:rsidRPr="002510C4">
                        <w:rPr>
                          <w:rFonts w:ascii="Helvetica Neue UltraLight" w:hAnsi="Helvetica Neue UltraLigh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</w:t>
                      </w:r>
                      <w:proofErr w:type="spellStart"/>
                      <w:r w:rsidRPr="002510C4">
                        <w:rPr>
                          <w:rFonts w:ascii="Helvetica Neue UltraLight" w:hAnsi="Helvetica Neue UltraLigh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d’une</w:t>
                      </w:r>
                      <w:proofErr w:type="spellEnd"/>
                      <w:r w:rsidRPr="002510C4">
                        <w:rPr>
                          <w:rFonts w:ascii="Helvetica Neue UltraLight" w:hAnsi="Helvetica Neue UltraLigh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</w:t>
                      </w:r>
                      <w:proofErr w:type="spellStart"/>
                      <w:r w:rsidRPr="002510C4">
                        <w:rPr>
                          <w:rFonts w:ascii="Helvetica Neue UltraLight" w:hAnsi="Helvetica Neue UltraLigh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librarie</w:t>
                      </w:r>
                      <w:proofErr w:type="spellEnd"/>
                      <w:r w:rsidRPr="002510C4">
                        <w:rPr>
                          <w:rFonts w:ascii="Helvetica Neue UltraLight" w:hAnsi="Helvetica Neue UltraLigh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pour la creation d’un site </w:t>
                      </w:r>
                      <w:proofErr w:type="gramStart"/>
                      <w:r w:rsidRPr="002510C4">
                        <w:rPr>
                          <w:rFonts w:ascii="Helvetica Neue UltraLight" w:hAnsi="Helvetica Neue UltraLigh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internet</w:t>
                      </w:r>
                      <w:proofErr w:type="gramEnd"/>
                      <w:r w:rsidRPr="002510C4">
                        <w:rPr>
                          <w:rFonts w:ascii="Helvetica Neue UltraLight" w:hAnsi="Helvetica Neue UltraLigh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</w:t>
                      </w:r>
                      <w:proofErr w:type="spellStart"/>
                      <w:r w:rsidRPr="002510C4">
                        <w:rPr>
                          <w:rFonts w:ascii="Helvetica Neue UltraLight" w:hAnsi="Helvetica Neue UltraLigh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permettant</w:t>
                      </w:r>
                      <w:proofErr w:type="spellEnd"/>
                      <w:r w:rsidRPr="002510C4">
                        <w:rPr>
                          <w:rFonts w:ascii="Helvetica Neue UltraLight" w:hAnsi="Helvetica Neue UltraLigh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à </w:t>
                      </w:r>
                      <w:proofErr w:type="spellStart"/>
                      <w:r w:rsidRPr="002510C4">
                        <w:rPr>
                          <w:rFonts w:ascii="Helvetica Neue UltraLight" w:hAnsi="Helvetica Neue UltraLigh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une</w:t>
                      </w:r>
                      <w:proofErr w:type="spellEnd"/>
                      <w:r w:rsidRPr="002510C4">
                        <w:rPr>
                          <w:rFonts w:ascii="Helvetica Neue UltraLight" w:hAnsi="Helvetica Neue UltraLigh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</w:t>
                      </w:r>
                      <w:proofErr w:type="spellStart"/>
                      <w:r w:rsidRPr="002510C4">
                        <w:rPr>
                          <w:rFonts w:ascii="Helvetica Neue UltraLight" w:hAnsi="Helvetica Neue UltraLigh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communauté</w:t>
                      </w:r>
                      <w:proofErr w:type="spellEnd"/>
                      <w:r w:rsidRPr="002510C4">
                        <w:rPr>
                          <w:rFonts w:ascii="Helvetica Neue UltraLight" w:hAnsi="Helvetica Neue UltraLigh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de realizer de </w:t>
                      </w:r>
                      <w:proofErr w:type="spellStart"/>
                      <w:r w:rsidRPr="002510C4">
                        <w:rPr>
                          <w:rFonts w:ascii="Helvetica Neue UltraLight" w:hAnsi="Helvetica Neue UltraLigh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façon</w:t>
                      </w:r>
                      <w:proofErr w:type="spellEnd"/>
                      <w:r w:rsidRPr="002510C4">
                        <w:rPr>
                          <w:rFonts w:ascii="Helvetica Neue UltraLight" w:hAnsi="Helvetica Neue UltraLigh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collaborative </w:t>
                      </w:r>
                      <w:r>
                        <w:rPr>
                          <w:rFonts w:ascii="Helvetica Neue UltraLight" w:hAnsi="Helvetica Neue UltraLigh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des cartographies </w:t>
                      </w:r>
                      <w:proofErr w:type="spellStart"/>
                      <w:r>
                        <w:rPr>
                          <w:rFonts w:ascii="Helvetica Neue UltraLight" w:hAnsi="Helvetica Neue UltraLigh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sur</w:t>
                      </w:r>
                      <w:proofErr w:type="spellEnd"/>
                      <w:r>
                        <w:rPr>
                          <w:rFonts w:ascii="Helvetica Neue UltraLight" w:hAnsi="Helvetica Neue UltraLigh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Helvetica Neue UltraLight" w:hAnsi="Helvetica Neue UltraLigh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ses</w:t>
                      </w:r>
                      <w:proofErr w:type="spellEnd"/>
                      <w:r>
                        <w:rPr>
                          <w:rFonts w:ascii="Helvetica Neue UltraLight" w:hAnsi="Helvetica Neue UltraLigh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Helvetica Neue UltraLight" w:hAnsi="Helvetica Neue UltraLigh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proje</w:t>
                      </w:r>
                      <w:r w:rsidRPr="002510C4">
                        <w:rPr>
                          <w:rFonts w:ascii="Helvetica Neue UltraLight" w:hAnsi="Helvetica Neue UltraLigh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ts</w:t>
                      </w:r>
                      <w:proofErr w:type="spellEnd"/>
                    </w:p>
                    <w:p w14:paraId="6B419EE5" w14:textId="77777777" w:rsidR="00BE38D6" w:rsidRPr="005D4FB0" w:rsidRDefault="00BE38D6" w:rsidP="00156B61">
                      <w:pPr>
                        <w:pStyle w:val="FreeForm"/>
                        <w:tabs>
                          <w:tab w:val="left" w:pos="709"/>
                          <w:tab w:val="left" w:pos="1417"/>
                          <w:tab w:val="left" w:pos="2126"/>
                          <w:tab w:val="left" w:pos="2835"/>
                          <w:tab w:val="left" w:pos="3543"/>
                          <w:tab w:val="left" w:pos="4252"/>
                          <w:tab w:val="left" w:pos="4961"/>
                          <w:tab w:val="left" w:pos="5669"/>
                          <w:tab w:val="left" w:pos="6378"/>
                          <w:tab w:val="left" w:pos="7087"/>
                          <w:tab w:val="left" w:pos="7795"/>
                          <w:tab w:val="left" w:pos="8504"/>
                          <w:tab w:val="left" w:pos="9213"/>
                          <w:tab w:val="left" w:pos="9921"/>
                          <w:tab w:val="left" w:pos="10630"/>
                          <w:tab w:val="left" w:pos="11339"/>
                          <w:tab w:val="left" w:pos="12047"/>
                          <w:tab w:val="left" w:pos="12756"/>
                          <w:tab w:val="left" w:pos="13465"/>
                          <w:tab w:val="left" w:pos="14173"/>
                        </w:tabs>
                        <w:spacing w:line="640" w:lineRule="exact"/>
                        <w:jc w:val="center"/>
                        <w:rPr>
                          <w:rFonts w:ascii="Times New Roman" w:eastAsia="Times New Roman" w:hAnsi="Times New Roman"/>
                          <w:color w:val="FFFFFF" w:themeColor="background1"/>
                          <w:sz w:val="96"/>
                          <w:szCs w:val="96"/>
                          <w:lang w:val="en-GB" w:eastAsia="fr-FR" w:bidi="x-none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252A72" w:rsidRPr="00983274">
        <w:rPr>
          <w:noProof/>
          <w:lang w:val="fr-FR" w:eastAsia="fr-FR"/>
        </w:rPr>
        <w:drawing>
          <wp:anchor distT="0" distB="0" distL="114300" distR="114300" simplePos="0" relativeHeight="251674111" behindDoc="0" locked="0" layoutInCell="1" allowOverlap="1" wp14:anchorId="10803C64" wp14:editId="4B8743C5">
            <wp:simplePos x="0" y="0"/>
            <wp:positionH relativeFrom="margin">
              <wp:posOffset>-3305810</wp:posOffset>
            </wp:positionH>
            <wp:positionV relativeFrom="margin">
              <wp:posOffset>-783590</wp:posOffset>
            </wp:positionV>
            <wp:extent cx="17139388" cy="12121200"/>
            <wp:effectExtent l="0" t="0" r="5715" b="0"/>
            <wp:wrapSquare wrapText="bothSides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ephi_potatoes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39388" cy="1212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6CD1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268EFB5E" wp14:editId="31654946">
                <wp:simplePos x="0" y="0"/>
                <wp:positionH relativeFrom="page">
                  <wp:posOffset>172720</wp:posOffset>
                </wp:positionH>
                <wp:positionV relativeFrom="page">
                  <wp:posOffset>5080</wp:posOffset>
                </wp:positionV>
                <wp:extent cx="1473200" cy="949960"/>
                <wp:effectExtent l="0" t="0" r="0" b="15240"/>
                <wp:wrapNone/>
                <wp:docPr id="41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73200" cy="949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626699" w14:textId="14BECE53" w:rsidR="00BE38D6" w:rsidRPr="00896CD1" w:rsidRDefault="00BE38D6" w:rsidP="00896CD1">
                            <w:pPr>
                              <w:pStyle w:val="FreeForm"/>
                              <w:tabs>
                                <w:tab w:val="left" w:pos="709"/>
                                <w:tab w:val="left" w:pos="1417"/>
                                <w:tab w:val="left" w:pos="2126"/>
                                <w:tab w:val="left" w:pos="2835"/>
                                <w:tab w:val="left" w:pos="3543"/>
                                <w:tab w:val="left" w:pos="4252"/>
                                <w:tab w:val="left" w:pos="4961"/>
                                <w:tab w:val="left" w:pos="5669"/>
                                <w:tab w:val="left" w:pos="6378"/>
                                <w:tab w:val="left" w:pos="7087"/>
                                <w:tab w:val="left" w:pos="7795"/>
                                <w:tab w:val="left" w:pos="8504"/>
                                <w:tab w:val="left" w:pos="9213"/>
                                <w:tab w:val="left" w:pos="9921"/>
                                <w:tab w:val="left" w:pos="10630"/>
                                <w:tab w:val="left" w:pos="11339"/>
                                <w:tab w:val="left" w:pos="12047"/>
                                <w:tab w:val="left" w:pos="12756"/>
                                <w:tab w:val="left" w:pos="13465"/>
                                <w:tab w:val="left" w:pos="14173"/>
                              </w:tabs>
                              <w:rPr>
                                <w:rFonts w:ascii="Times New Roman" w:eastAsia="Times New Roman" w:hAnsi="Times New Roman"/>
                                <w:color w:val="FFFFFF" w:themeColor="background1"/>
                                <w:sz w:val="20"/>
                                <w:lang w:val="en-GB" w:eastAsia="fr-FR" w:bidi="x-none"/>
                              </w:rPr>
                            </w:pPr>
                            <w:r>
                              <w:rPr>
                                <w:rFonts w:ascii="Helvetica Neue UltraLight" w:hAnsi="Helvetica Neue UltraLight"/>
                                <w:color w:val="FFFFFF" w:themeColor="background1"/>
                                <w:sz w:val="96"/>
                              </w:rPr>
                              <w:t>IC05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28" style="position:absolute;left:0;text-align:left;margin-left:13.6pt;margin-top:.4pt;width:116pt;height:74.8pt;z-index:251685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" filled="f" stroked="f" strokeweight="1pt">
                <v:path arrowok="t"/>
                <v:textbox inset="0,0,0,0">
                  <w:txbxContent>
                    <w:p w14:paraId="50626699" w14:textId="14BECE53" w:rsidR="00BE38D6" w:rsidRPr="00896CD1" w:rsidRDefault="00BE38D6" w:rsidP="00896CD1">
                      <w:pPr>
                        <w:pStyle w:val="FreeForm"/>
                        <w:tabs>
                          <w:tab w:val="left" w:pos="709"/>
                          <w:tab w:val="left" w:pos="1417"/>
                          <w:tab w:val="left" w:pos="2126"/>
                          <w:tab w:val="left" w:pos="2835"/>
                          <w:tab w:val="left" w:pos="3543"/>
                          <w:tab w:val="left" w:pos="4252"/>
                          <w:tab w:val="left" w:pos="4961"/>
                          <w:tab w:val="left" w:pos="5669"/>
                          <w:tab w:val="left" w:pos="6378"/>
                          <w:tab w:val="left" w:pos="7087"/>
                          <w:tab w:val="left" w:pos="7795"/>
                          <w:tab w:val="left" w:pos="8504"/>
                          <w:tab w:val="left" w:pos="9213"/>
                          <w:tab w:val="left" w:pos="9921"/>
                          <w:tab w:val="left" w:pos="10630"/>
                          <w:tab w:val="left" w:pos="11339"/>
                          <w:tab w:val="left" w:pos="12047"/>
                          <w:tab w:val="left" w:pos="12756"/>
                          <w:tab w:val="left" w:pos="13465"/>
                          <w:tab w:val="left" w:pos="14173"/>
                        </w:tabs>
                        <w:rPr>
                          <w:rFonts w:ascii="Times New Roman" w:eastAsia="Times New Roman" w:hAnsi="Times New Roman"/>
                          <w:color w:val="FFFFFF" w:themeColor="background1"/>
                          <w:sz w:val="20"/>
                          <w:lang w:val="en-GB" w:eastAsia="fr-FR" w:bidi="x-none"/>
                        </w:rPr>
                      </w:pPr>
                      <w:r>
                        <w:rPr>
                          <w:rFonts w:ascii="Helvetica Neue UltraLight" w:hAnsi="Helvetica Neue UltraLight"/>
                          <w:color w:val="FFFFFF" w:themeColor="background1"/>
                          <w:sz w:val="96"/>
                        </w:rPr>
                        <w:t>IC05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5F1681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489F87A8" wp14:editId="41C162EA">
                <wp:simplePos x="0" y="0"/>
                <wp:positionH relativeFrom="column">
                  <wp:posOffset>622300</wp:posOffset>
                </wp:positionH>
                <wp:positionV relativeFrom="paragraph">
                  <wp:posOffset>8525510</wp:posOffset>
                </wp:positionV>
                <wp:extent cx="1308100" cy="952500"/>
                <wp:effectExtent l="0" t="0" r="0" b="12700"/>
                <wp:wrapSquare wrapText="bothSides"/>
                <wp:docPr id="39" name="Zone de text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8100" cy="952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FAB7EF" w14:textId="5AEC2D21" w:rsidR="00BE38D6" w:rsidRPr="005F1681" w:rsidRDefault="00BE38D6">
                            <w:pPr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5F1681"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A12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Zone de texte 39" o:spid="_x0000_s1029" type="#_x0000_t202" style="position:absolute;left:0;text-align:left;margin-left:49pt;margin-top:671.3pt;width:103pt;height:7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" filled="f" stroked="f">
                <v:textbox>
                  <w:txbxContent>
                    <w:p w14:paraId="68FAB7EF" w14:textId="5AEC2D21" w:rsidR="00BE38D6" w:rsidRPr="005F1681" w:rsidRDefault="00BE38D6">
                      <w:pPr>
                        <w:rPr>
                          <w:rFonts w:asciiTheme="majorHAnsi" w:hAnsiTheme="majorHAnsi"/>
                          <w:b/>
                          <w:color w:val="FFFFFF" w:themeColor="background1"/>
                          <w:sz w:val="32"/>
                          <w:szCs w:val="32"/>
                        </w:rPr>
                      </w:pPr>
                      <w:r w:rsidRPr="005F1681">
                        <w:rPr>
                          <w:rFonts w:asciiTheme="majorHAnsi" w:hAnsiTheme="majorHAnsi"/>
                          <w:b/>
                          <w:color w:val="FFFFFF" w:themeColor="background1"/>
                          <w:sz w:val="32"/>
                          <w:szCs w:val="32"/>
                        </w:rPr>
                        <w:t>A12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F1681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39ADD43F" wp14:editId="64BD004C">
                <wp:simplePos x="0" y="0"/>
                <wp:positionH relativeFrom="column">
                  <wp:posOffset>5245100</wp:posOffset>
                </wp:positionH>
                <wp:positionV relativeFrom="paragraph">
                  <wp:posOffset>8550910</wp:posOffset>
                </wp:positionV>
                <wp:extent cx="1943100" cy="952500"/>
                <wp:effectExtent l="0" t="0" r="0" b="12700"/>
                <wp:wrapSquare wrapText="bothSides"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952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8436A7" w14:textId="09A6E33A" w:rsidR="00BE38D6" w:rsidRDefault="00BE38D6" w:rsidP="005F1681">
                            <w:pPr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ANTONETTI Joanne</w:t>
                            </w:r>
                          </w:p>
                          <w:p w14:paraId="4FE119C8" w14:textId="47DC7ED2" w:rsidR="00BE38D6" w:rsidRDefault="00BE38D6" w:rsidP="005F1681">
                            <w:pPr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THÉVENET Florent</w:t>
                            </w:r>
                          </w:p>
                          <w:p w14:paraId="6267EC2E" w14:textId="77777777" w:rsidR="00BE38D6" w:rsidRPr="005F1681" w:rsidRDefault="00BE38D6" w:rsidP="005F1681">
                            <w:pPr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40" o:spid="_x0000_s1030" type="#_x0000_t202" style="position:absolute;left:0;text-align:left;margin-left:413pt;margin-top:673.3pt;width:153pt;height:75pt;z-index:251683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" filled="f" stroked="f">
                <v:textbox>
                  <w:txbxContent>
                    <w:p w14:paraId="7F8436A7" w14:textId="09A6E33A" w:rsidR="00BE38D6" w:rsidRDefault="00BE38D6" w:rsidP="005F1681">
                      <w:pPr>
                        <w:rPr>
                          <w:rFonts w:asciiTheme="majorHAnsi" w:hAnsiTheme="majorHAnsi"/>
                          <w:b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color w:val="FFFFFF" w:themeColor="background1"/>
                          <w:sz w:val="32"/>
                          <w:szCs w:val="32"/>
                        </w:rPr>
                        <w:t>ANTONETTI Joanne</w:t>
                      </w:r>
                    </w:p>
                    <w:p w14:paraId="4FE119C8" w14:textId="47DC7ED2" w:rsidR="00BE38D6" w:rsidRDefault="00BE38D6" w:rsidP="005F1681">
                      <w:pPr>
                        <w:rPr>
                          <w:rFonts w:asciiTheme="majorHAnsi" w:hAnsiTheme="majorHAnsi"/>
                          <w:b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color w:val="FFFFFF" w:themeColor="background1"/>
                          <w:sz w:val="32"/>
                          <w:szCs w:val="32"/>
                        </w:rPr>
                        <w:t xml:space="preserve">THÉVENET </w:t>
                      </w:r>
                      <w:proofErr w:type="spellStart"/>
                      <w:r>
                        <w:rPr>
                          <w:rFonts w:asciiTheme="majorHAnsi" w:hAnsiTheme="majorHAnsi"/>
                          <w:b/>
                          <w:color w:val="FFFFFF" w:themeColor="background1"/>
                          <w:sz w:val="32"/>
                          <w:szCs w:val="32"/>
                        </w:rPr>
                        <w:t>Florent</w:t>
                      </w:r>
                      <w:proofErr w:type="spellEnd"/>
                    </w:p>
                    <w:p w14:paraId="6267EC2E" w14:textId="77777777" w:rsidR="00BE38D6" w:rsidRPr="005F1681" w:rsidRDefault="00BE38D6" w:rsidP="005F1681">
                      <w:pPr>
                        <w:rPr>
                          <w:rFonts w:asciiTheme="majorHAnsi" w:hAnsiTheme="majorHAnsi"/>
                          <w:b/>
                          <w:color w:val="FFFFFF" w:themeColor="background1"/>
                          <w:sz w:val="32"/>
                          <w:szCs w:val="3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94289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257500BF" wp14:editId="2BC001F3">
                <wp:simplePos x="0" y="0"/>
                <wp:positionH relativeFrom="column">
                  <wp:posOffset>520700</wp:posOffset>
                </wp:positionH>
                <wp:positionV relativeFrom="paragraph">
                  <wp:posOffset>194310</wp:posOffset>
                </wp:positionV>
                <wp:extent cx="5486400" cy="558800"/>
                <wp:effectExtent l="0" t="0" r="0" b="0"/>
                <wp:wrapSquare wrapText="bothSides"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55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48D5DB" w14:textId="43E8848E" w:rsidR="00BE38D6" w:rsidRPr="00A13C82" w:rsidRDefault="00BE38D6" w:rsidP="00294289">
                            <w:pPr>
                              <w:rPr>
                                <w:rFonts w:asciiTheme="majorHAnsi" w:hAnsiTheme="majorHAnsi"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38" o:spid="_x0000_s1031" type="#_x0000_t202" style="position:absolute;left:0;text-align:left;margin-left:41pt;margin-top:15.3pt;width:6in;height:44pt;z-index:251680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" filled="f" stroked="f">
                <v:textbox>
                  <w:txbxContent>
                    <w:p w14:paraId="6448D5DB" w14:textId="43E8848E" w:rsidR="00BE38D6" w:rsidRPr="00A13C82" w:rsidRDefault="00BE38D6" w:rsidP="00294289">
                      <w:pPr>
                        <w:rPr>
                          <w:rFonts w:asciiTheme="majorHAnsi" w:hAnsiTheme="majorHAnsi"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73071C">
        <w:rPr>
          <w:noProof/>
          <w:lang w:val="fr-FR" w:eastAsia="fr-FR"/>
        </w:rPr>
        <mc:AlternateContent>
          <mc:Choice Requires="wps">
            <w:drawing>
              <wp:anchor distT="152400" distB="152400" distL="152400" distR="152400" simplePos="0" relativeHeight="251675136" behindDoc="0" locked="0" layoutInCell="1" allowOverlap="1" wp14:anchorId="1C3C21ED" wp14:editId="5EBB0731">
                <wp:simplePos x="0" y="0"/>
                <wp:positionH relativeFrom="page">
                  <wp:posOffset>-25400</wp:posOffset>
                </wp:positionH>
                <wp:positionV relativeFrom="page">
                  <wp:posOffset>8890000</wp:posOffset>
                </wp:positionV>
                <wp:extent cx="10896600" cy="1854200"/>
                <wp:effectExtent l="0" t="0" r="0" b="0"/>
                <wp:wrapThrough wrapText="bothSides">
                  <wp:wrapPolygon edited="0">
                    <wp:start x="0" y="0"/>
                    <wp:lineTo x="0" y="21304"/>
                    <wp:lineTo x="21550" y="21304"/>
                    <wp:lineTo x="21550" y="0"/>
                    <wp:lineTo x="0" y="0"/>
                  </wp:wrapPolygon>
                </wp:wrapThrough>
                <wp:docPr id="35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896600" cy="185420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79000"/>
                          </a:srgbClr>
                        </a:solidFill>
                        <a:ln>
                          <a:noFill/>
                        </a:ln>
                        <a:extLst/>
                      </wps:spPr>
                      <wps:txbx>
                        <w:txbxContent>
                          <w:p w14:paraId="3B9081B3" w14:textId="77777777" w:rsidR="00BE38D6" w:rsidRDefault="00BE38D6" w:rsidP="00E91560">
                            <w:pPr>
                              <w:pStyle w:val="FreeForm"/>
                              <w:tabs>
                                <w:tab w:val="left" w:pos="709"/>
                                <w:tab w:val="left" w:pos="1417"/>
                                <w:tab w:val="left" w:pos="2126"/>
                                <w:tab w:val="left" w:pos="2835"/>
                                <w:tab w:val="left" w:pos="3543"/>
                                <w:tab w:val="left" w:pos="4252"/>
                                <w:tab w:val="left" w:pos="4961"/>
                                <w:tab w:val="left" w:pos="5669"/>
                                <w:tab w:val="left" w:pos="6378"/>
                                <w:tab w:val="left" w:pos="7087"/>
                                <w:tab w:val="left" w:pos="7795"/>
                                <w:tab w:val="left" w:pos="8504"/>
                                <w:tab w:val="left" w:pos="9213"/>
                                <w:tab w:val="left" w:pos="9921"/>
                                <w:tab w:val="left" w:pos="10630"/>
                                <w:tab w:val="left" w:pos="11339"/>
                                <w:tab w:val="left" w:pos="12047"/>
                                <w:tab w:val="left" w:pos="12756"/>
                                <w:tab w:val="left" w:pos="13465"/>
                                <w:tab w:val="left" w:pos="14173"/>
                                <w:tab w:val="left" w:pos="14882"/>
                                <w:tab w:val="left" w:pos="15591"/>
                                <w:tab w:val="left" w:pos="16299"/>
                                <w:tab w:val="left" w:pos="17008"/>
                              </w:tabs>
                              <w:rPr>
                                <w:rFonts w:ascii="Times New Roman" w:eastAsia="Times New Roman" w:hAnsi="Times New Roman"/>
                                <w:color w:val="auto"/>
                                <w:sz w:val="20"/>
                                <w:lang w:val="en-GB" w:eastAsia="fr-FR" w:bidi="x-none"/>
                              </w:rPr>
                            </w:pPr>
                          </w:p>
                        </w:txbxContent>
                      </wps:txbx>
                      <wps:bodyPr rot="0" vert="horz" wrap="square" lIns="101600" tIns="101600" rIns="101600" bIns="1016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" o:spid="_x0000_s1032" style="position:absolute;left:0;text-align:left;margin-left:-1.95pt;margin-top:700pt;width:858pt;height:146pt;z-index:251675136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" fillcolor="black" stroked="f">
                <v:fill opacity="51657f"/>
                <v:path arrowok="t"/>
                <v:textbox inset="8pt,8pt,8pt,8pt">
                  <w:txbxContent>
                    <w:p w14:paraId="3B9081B3" w14:textId="77777777" w:rsidR="00BE38D6" w:rsidRDefault="00BE38D6" w:rsidP="00E91560">
                      <w:pPr>
                        <w:pStyle w:val="FreeForm"/>
                        <w:tabs>
                          <w:tab w:val="left" w:pos="709"/>
                          <w:tab w:val="left" w:pos="1417"/>
                          <w:tab w:val="left" w:pos="2126"/>
                          <w:tab w:val="left" w:pos="2835"/>
                          <w:tab w:val="left" w:pos="3543"/>
                          <w:tab w:val="left" w:pos="4252"/>
                          <w:tab w:val="left" w:pos="4961"/>
                          <w:tab w:val="left" w:pos="5669"/>
                          <w:tab w:val="left" w:pos="6378"/>
                          <w:tab w:val="left" w:pos="7087"/>
                          <w:tab w:val="left" w:pos="7795"/>
                          <w:tab w:val="left" w:pos="8504"/>
                          <w:tab w:val="left" w:pos="9213"/>
                          <w:tab w:val="left" w:pos="9921"/>
                          <w:tab w:val="left" w:pos="10630"/>
                          <w:tab w:val="left" w:pos="11339"/>
                          <w:tab w:val="left" w:pos="12047"/>
                          <w:tab w:val="left" w:pos="12756"/>
                          <w:tab w:val="left" w:pos="13465"/>
                          <w:tab w:val="left" w:pos="14173"/>
                          <w:tab w:val="left" w:pos="14882"/>
                          <w:tab w:val="left" w:pos="15591"/>
                          <w:tab w:val="left" w:pos="16299"/>
                          <w:tab w:val="left" w:pos="17008"/>
                        </w:tabs>
                        <w:rPr>
                          <w:rFonts w:ascii="Times New Roman" w:eastAsia="Times New Roman" w:hAnsi="Times New Roman"/>
                          <w:color w:val="auto"/>
                          <w:sz w:val="20"/>
                          <w:lang w:val="en-GB" w:eastAsia="fr-FR" w:bidi="x-none"/>
                        </w:rPr>
                      </w:pPr>
                    </w:p>
                  </w:txbxContent>
                </v:textbox>
                <w10:wrap type="through" anchorx="page" anchory="page"/>
              </v:rect>
            </w:pict>
          </mc:Fallback>
        </mc:AlternateContent>
      </w:r>
      <w:r w:rsidR="00E91560">
        <w:rPr>
          <w:noProof/>
          <w:lang w:val="fr-FR" w:eastAsia="fr-FR"/>
        </w:rPr>
        <mc:AlternateContent>
          <mc:Choice Requires="wps">
            <w:drawing>
              <wp:anchor distT="152400" distB="152400" distL="152400" distR="152400" simplePos="0" relativeHeight="251677184" behindDoc="0" locked="0" layoutInCell="1" allowOverlap="1" wp14:anchorId="2CB6F459" wp14:editId="2A01B663">
                <wp:simplePos x="0" y="0"/>
                <wp:positionH relativeFrom="page">
                  <wp:posOffset>-12700</wp:posOffset>
                </wp:positionH>
                <wp:positionV relativeFrom="page">
                  <wp:posOffset>0</wp:posOffset>
                </wp:positionV>
                <wp:extent cx="10896600" cy="1701800"/>
                <wp:effectExtent l="0" t="0" r="0" b="0"/>
                <wp:wrapThrough wrapText="bothSides">
                  <wp:wrapPolygon edited="0">
                    <wp:start x="0" y="0"/>
                    <wp:lineTo x="0" y="21278"/>
                    <wp:lineTo x="21550" y="21278"/>
                    <wp:lineTo x="21550" y="0"/>
                    <wp:lineTo x="0" y="0"/>
                  </wp:wrapPolygon>
                </wp:wrapThrough>
                <wp:docPr id="36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896600" cy="170180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79000"/>
                          </a:srgbClr>
                        </a:solidFill>
                        <a:ln>
                          <a:noFill/>
                        </a:ln>
                        <a:extLst/>
                      </wps:spPr>
                      <wps:txbx>
                        <w:txbxContent>
                          <w:p w14:paraId="0852526C" w14:textId="77777777" w:rsidR="00BE38D6" w:rsidRDefault="00BE38D6" w:rsidP="00E91560">
                            <w:pPr>
                              <w:pStyle w:val="FreeForm"/>
                              <w:tabs>
                                <w:tab w:val="left" w:pos="709"/>
                                <w:tab w:val="left" w:pos="1417"/>
                                <w:tab w:val="left" w:pos="2126"/>
                                <w:tab w:val="left" w:pos="2835"/>
                                <w:tab w:val="left" w:pos="3543"/>
                                <w:tab w:val="left" w:pos="4252"/>
                                <w:tab w:val="left" w:pos="4961"/>
                                <w:tab w:val="left" w:pos="5669"/>
                                <w:tab w:val="left" w:pos="6378"/>
                                <w:tab w:val="left" w:pos="7087"/>
                                <w:tab w:val="left" w:pos="7795"/>
                                <w:tab w:val="left" w:pos="8504"/>
                                <w:tab w:val="left" w:pos="9213"/>
                                <w:tab w:val="left" w:pos="9921"/>
                                <w:tab w:val="left" w:pos="10630"/>
                                <w:tab w:val="left" w:pos="11339"/>
                                <w:tab w:val="left" w:pos="12047"/>
                                <w:tab w:val="left" w:pos="12756"/>
                                <w:tab w:val="left" w:pos="13465"/>
                                <w:tab w:val="left" w:pos="14173"/>
                                <w:tab w:val="left" w:pos="14882"/>
                                <w:tab w:val="left" w:pos="15591"/>
                                <w:tab w:val="left" w:pos="16299"/>
                                <w:tab w:val="left" w:pos="17008"/>
                              </w:tabs>
                              <w:rPr>
                                <w:rFonts w:ascii="Times New Roman" w:eastAsia="Times New Roman" w:hAnsi="Times New Roman"/>
                                <w:color w:val="auto"/>
                                <w:sz w:val="20"/>
                                <w:lang w:val="en-GB" w:eastAsia="fr-FR" w:bidi="x-none"/>
                              </w:rPr>
                            </w:pPr>
                          </w:p>
                        </w:txbxContent>
                      </wps:txbx>
                      <wps:bodyPr rot="0" vert="horz" wrap="square" lIns="101600" tIns="101600" rIns="101600" bIns="1016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33" style="position:absolute;left:0;text-align:left;margin-left:-.95pt;margin-top:0;width:858pt;height:134pt;z-index:251677184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" fillcolor="black" stroked="f">
                <v:fill opacity="51657f"/>
                <v:path arrowok="t"/>
                <v:textbox inset="8pt,8pt,8pt,8pt">
                  <w:txbxContent>
                    <w:p w14:paraId="0852526C" w14:textId="77777777" w:rsidR="00BE38D6" w:rsidRDefault="00BE38D6" w:rsidP="00E91560">
                      <w:pPr>
                        <w:pStyle w:val="FreeForm"/>
                        <w:tabs>
                          <w:tab w:val="left" w:pos="709"/>
                          <w:tab w:val="left" w:pos="1417"/>
                          <w:tab w:val="left" w:pos="2126"/>
                          <w:tab w:val="left" w:pos="2835"/>
                          <w:tab w:val="left" w:pos="3543"/>
                          <w:tab w:val="left" w:pos="4252"/>
                          <w:tab w:val="left" w:pos="4961"/>
                          <w:tab w:val="left" w:pos="5669"/>
                          <w:tab w:val="left" w:pos="6378"/>
                          <w:tab w:val="left" w:pos="7087"/>
                          <w:tab w:val="left" w:pos="7795"/>
                          <w:tab w:val="left" w:pos="8504"/>
                          <w:tab w:val="left" w:pos="9213"/>
                          <w:tab w:val="left" w:pos="9921"/>
                          <w:tab w:val="left" w:pos="10630"/>
                          <w:tab w:val="left" w:pos="11339"/>
                          <w:tab w:val="left" w:pos="12047"/>
                          <w:tab w:val="left" w:pos="12756"/>
                          <w:tab w:val="left" w:pos="13465"/>
                          <w:tab w:val="left" w:pos="14173"/>
                          <w:tab w:val="left" w:pos="14882"/>
                          <w:tab w:val="left" w:pos="15591"/>
                          <w:tab w:val="left" w:pos="16299"/>
                          <w:tab w:val="left" w:pos="17008"/>
                        </w:tabs>
                        <w:rPr>
                          <w:rFonts w:ascii="Times New Roman" w:eastAsia="Times New Roman" w:hAnsi="Times New Roman"/>
                          <w:color w:val="auto"/>
                          <w:sz w:val="20"/>
                          <w:lang w:val="en-GB" w:eastAsia="fr-FR" w:bidi="x-none"/>
                        </w:rPr>
                      </w:pPr>
                    </w:p>
                  </w:txbxContent>
                </v:textbox>
                <w10:wrap type="through" anchorx="page" anchory="page"/>
              </v:rect>
            </w:pict>
          </mc:Fallback>
        </mc:AlternateContent>
      </w:r>
      <w:r w:rsidR="00940D91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7B60D9FF" wp14:editId="3D0FA931">
                <wp:simplePos x="0" y="0"/>
                <wp:positionH relativeFrom="page">
                  <wp:posOffset>317500</wp:posOffset>
                </wp:positionH>
                <wp:positionV relativeFrom="page">
                  <wp:posOffset>495300</wp:posOffset>
                </wp:positionV>
                <wp:extent cx="8331200" cy="2286000"/>
                <wp:effectExtent l="0" t="0" r="0" b="0"/>
                <wp:wrapNone/>
                <wp:docPr id="27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331200" cy="228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461F7D" w14:textId="46404575" w:rsidR="00BE38D6" w:rsidRPr="004B0E6A" w:rsidRDefault="00BE38D6">
                            <w:pPr>
                              <w:pStyle w:val="FreeForm"/>
                              <w:tabs>
                                <w:tab w:val="left" w:pos="709"/>
                                <w:tab w:val="left" w:pos="1417"/>
                                <w:tab w:val="left" w:pos="2126"/>
                                <w:tab w:val="left" w:pos="2835"/>
                                <w:tab w:val="left" w:pos="3543"/>
                                <w:tab w:val="left" w:pos="4252"/>
                                <w:tab w:val="left" w:pos="4961"/>
                                <w:tab w:val="left" w:pos="5669"/>
                                <w:tab w:val="left" w:pos="6378"/>
                                <w:tab w:val="left" w:pos="7087"/>
                                <w:tab w:val="left" w:pos="7795"/>
                                <w:tab w:val="left" w:pos="8504"/>
                                <w:tab w:val="left" w:pos="9213"/>
                                <w:tab w:val="left" w:pos="9921"/>
                                <w:tab w:val="left" w:pos="10630"/>
                                <w:tab w:val="left" w:pos="11339"/>
                                <w:tab w:val="left" w:pos="12047"/>
                                <w:tab w:val="left" w:pos="12756"/>
                                <w:tab w:val="left" w:pos="13465"/>
                                <w:tab w:val="left" w:pos="14173"/>
                                <w:tab w:val="left" w:pos="14882"/>
                                <w:tab w:val="left" w:pos="15591"/>
                                <w:tab w:val="left" w:pos="16299"/>
                              </w:tabs>
                              <w:rPr>
                                <w:rFonts w:ascii="Helvetica Neue" w:hAnsi="Helvetica Neue"/>
                                <w:b/>
                                <w:color w:val="FEFFFE"/>
                                <w:spacing w:val="-200"/>
                                <w:sz w:val="28"/>
                                <w:szCs w:val="28"/>
                              </w:rPr>
                            </w:pPr>
                            <w:r w:rsidRPr="004B0E6A">
                              <w:rPr>
                                <w:rFonts w:ascii="Helvetica Neue" w:hAnsi="Helvetica Neue"/>
                                <w:b/>
                                <w:color w:val="FEFFFE"/>
                                <w:spacing w:val="-200"/>
                                <w:sz w:val="144"/>
                                <w:szCs w:val="144"/>
                              </w:rPr>
                              <w:t>IC05</w:t>
                            </w:r>
                            <w:r>
                              <w:rPr>
                                <w:rFonts w:ascii="Helvetica Neue" w:hAnsi="Helvetica Neue"/>
                                <w:b/>
                                <w:color w:val="FEFFFE"/>
                                <w:spacing w:val="-200"/>
                                <w:sz w:val="222"/>
                              </w:rPr>
                              <w:t xml:space="preserve"> </w:t>
                            </w:r>
                            <w:r w:rsidRPr="004B0E6A">
                              <w:rPr>
                                <w:rFonts w:ascii="Helvetica Neue Light" w:hAnsi="Helvetica Neue Light"/>
                                <w:b/>
                                <w:color w:val="FEFFFE"/>
                                <w:spacing w:val="346"/>
                                <w:sz w:val="28"/>
                                <w:szCs w:val="28"/>
                              </w:rPr>
                              <w:t>Avancement</w:t>
                            </w:r>
                            <w:r w:rsidRPr="004B0E6A">
                              <w:rPr>
                                <w:rFonts w:ascii="Helvetica Neue Light" w:hAnsi="Helvetica Neue Light"/>
                                <w:color w:val="FEFFFE"/>
                                <w:spacing w:val="346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4B0E6A">
                              <w:rPr>
                                <w:rFonts w:ascii="Helvetica Neue Light" w:hAnsi="Helvetica Neue Light"/>
                                <w:b/>
                                <w:color w:val="FEFFFE"/>
                                <w:spacing w:val="346"/>
                                <w:sz w:val="28"/>
                                <w:szCs w:val="28"/>
                              </w:rPr>
                              <w:t>Projet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" o:spid="_x0000_s1034" style="position:absolute;left:0;text-align:left;margin-left:25pt;margin-top:39pt;width:656pt;height:180pt;z-index:25164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" filled="f" stroked="f" strokeweight="1pt">
                <v:path arrowok="t"/>
                <v:textbox inset="0,0,0,0">
                  <w:txbxContent>
                    <w:p w14:paraId="73461F7D" w14:textId="46404575" w:rsidR="00BE38D6" w:rsidRPr="004B0E6A" w:rsidRDefault="00BE38D6">
                      <w:pPr>
                        <w:pStyle w:val="FreeForm"/>
                        <w:tabs>
                          <w:tab w:val="left" w:pos="709"/>
                          <w:tab w:val="left" w:pos="1417"/>
                          <w:tab w:val="left" w:pos="2126"/>
                          <w:tab w:val="left" w:pos="2835"/>
                          <w:tab w:val="left" w:pos="3543"/>
                          <w:tab w:val="left" w:pos="4252"/>
                          <w:tab w:val="left" w:pos="4961"/>
                          <w:tab w:val="left" w:pos="5669"/>
                          <w:tab w:val="left" w:pos="6378"/>
                          <w:tab w:val="left" w:pos="7087"/>
                          <w:tab w:val="left" w:pos="7795"/>
                          <w:tab w:val="left" w:pos="8504"/>
                          <w:tab w:val="left" w:pos="9213"/>
                          <w:tab w:val="left" w:pos="9921"/>
                          <w:tab w:val="left" w:pos="10630"/>
                          <w:tab w:val="left" w:pos="11339"/>
                          <w:tab w:val="left" w:pos="12047"/>
                          <w:tab w:val="left" w:pos="12756"/>
                          <w:tab w:val="left" w:pos="13465"/>
                          <w:tab w:val="left" w:pos="14173"/>
                          <w:tab w:val="left" w:pos="14882"/>
                          <w:tab w:val="left" w:pos="15591"/>
                          <w:tab w:val="left" w:pos="16299"/>
                        </w:tabs>
                        <w:rPr>
                          <w:rFonts w:ascii="Helvetica Neue" w:hAnsi="Helvetica Neue"/>
                          <w:b/>
                          <w:color w:val="FEFFFE"/>
                          <w:spacing w:val="-200"/>
                          <w:sz w:val="28"/>
                          <w:szCs w:val="28"/>
                        </w:rPr>
                      </w:pPr>
                      <w:r w:rsidRPr="004B0E6A">
                        <w:rPr>
                          <w:rFonts w:ascii="Helvetica Neue" w:hAnsi="Helvetica Neue"/>
                          <w:b/>
                          <w:color w:val="FEFFFE"/>
                          <w:spacing w:val="-200"/>
                          <w:sz w:val="144"/>
                          <w:szCs w:val="144"/>
                        </w:rPr>
                        <w:t>IC05</w:t>
                      </w:r>
                      <w:r>
                        <w:rPr>
                          <w:rFonts w:ascii="Helvetica Neue" w:hAnsi="Helvetica Neue"/>
                          <w:b/>
                          <w:color w:val="FEFFFE"/>
                          <w:spacing w:val="-200"/>
                          <w:sz w:val="222"/>
                        </w:rPr>
                        <w:t xml:space="preserve"> </w:t>
                      </w:r>
                      <w:proofErr w:type="spellStart"/>
                      <w:r w:rsidRPr="004B0E6A">
                        <w:rPr>
                          <w:rFonts w:ascii="Helvetica Neue Light" w:hAnsi="Helvetica Neue Light"/>
                          <w:b/>
                          <w:color w:val="FEFFFE"/>
                          <w:spacing w:val="346"/>
                          <w:sz w:val="28"/>
                          <w:szCs w:val="28"/>
                        </w:rPr>
                        <w:t>Avancement</w:t>
                      </w:r>
                      <w:proofErr w:type="spellEnd"/>
                      <w:r w:rsidRPr="004B0E6A">
                        <w:rPr>
                          <w:rFonts w:ascii="Helvetica Neue Light" w:hAnsi="Helvetica Neue Light"/>
                          <w:color w:val="FEFFFE"/>
                          <w:spacing w:val="346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B0E6A">
                        <w:rPr>
                          <w:rFonts w:ascii="Helvetica Neue Light" w:hAnsi="Helvetica Neue Light"/>
                          <w:b/>
                          <w:color w:val="FEFFFE"/>
                          <w:spacing w:val="346"/>
                          <w:sz w:val="28"/>
                          <w:szCs w:val="28"/>
                        </w:rPr>
                        <w:t>Projet</w:t>
                      </w:r>
                      <w:proofErr w:type="spellEnd"/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197D16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6AB3BEED" wp14:editId="3465BCD6">
                <wp:simplePos x="0" y="0"/>
                <wp:positionH relativeFrom="page">
                  <wp:posOffset>266700</wp:posOffset>
                </wp:positionH>
                <wp:positionV relativeFrom="page">
                  <wp:posOffset>6908800</wp:posOffset>
                </wp:positionV>
                <wp:extent cx="2540000" cy="1270000"/>
                <wp:effectExtent l="0" t="0" r="0" b="0"/>
                <wp:wrapNone/>
                <wp:docPr id="25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40000" cy="127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6D6D7D" w14:textId="16A93381" w:rsidR="00BE38D6" w:rsidRDefault="00BE38D6">
                            <w:pPr>
                              <w:pStyle w:val="FreeForm"/>
                              <w:tabs>
                                <w:tab w:val="left" w:pos="709"/>
                                <w:tab w:val="left" w:pos="1417"/>
                                <w:tab w:val="left" w:pos="2126"/>
                                <w:tab w:val="left" w:pos="2835"/>
                                <w:tab w:val="left" w:pos="3543"/>
                              </w:tabs>
                              <w:rPr>
                                <w:rFonts w:ascii="Times New Roman" w:eastAsia="Times New Roman" w:hAnsi="Times New Roman"/>
                                <w:color w:val="auto"/>
                                <w:sz w:val="20"/>
                                <w:lang w:val="en-GB" w:eastAsia="fr-FR" w:bidi="x-none"/>
                              </w:rPr>
                            </w:pPr>
                            <w:r>
                              <w:rPr>
                                <w:color w:val="FEFFFE"/>
                              </w:rPr>
                              <w:t>3 décembre 2012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" o:spid="_x0000_s1035" style="position:absolute;left:0;text-align:left;margin-left:21pt;margin-top:544pt;width:200pt;height:100pt;z-index:25164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" filled="f" stroked="f" strokeweight="1pt">
                <v:path arrowok="t"/>
                <v:textbox inset="0,0,0,0">
                  <w:txbxContent>
                    <w:p w14:paraId="306D6D7D" w14:textId="16A93381" w:rsidR="00BE38D6" w:rsidRDefault="00BE38D6">
                      <w:pPr>
                        <w:pStyle w:val="FreeForm"/>
                        <w:tabs>
                          <w:tab w:val="left" w:pos="709"/>
                          <w:tab w:val="left" w:pos="1417"/>
                          <w:tab w:val="left" w:pos="2126"/>
                          <w:tab w:val="left" w:pos="2835"/>
                          <w:tab w:val="left" w:pos="3543"/>
                        </w:tabs>
                        <w:rPr>
                          <w:rFonts w:ascii="Times New Roman" w:eastAsia="Times New Roman" w:hAnsi="Times New Roman"/>
                          <w:color w:val="auto"/>
                          <w:sz w:val="20"/>
                          <w:lang w:val="en-GB" w:eastAsia="fr-FR" w:bidi="x-none"/>
                        </w:rPr>
                      </w:pPr>
                      <w:r>
                        <w:rPr>
                          <w:color w:val="FEFFFE"/>
                        </w:rPr>
                        <w:t xml:space="preserve">3 </w:t>
                      </w:r>
                      <w:proofErr w:type="spellStart"/>
                      <w:r>
                        <w:rPr>
                          <w:color w:val="FEFFFE"/>
                        </w:rPr>
                        <w:t>décembre</w:t>
                      </w:r>
                      <w:proofErr w:type="spellEnd"/>
                      <w:r>
                        <w:rPr>
                          <w:color w:val="FEFFFE"/>
                        </w:rPr>
                        <w:t xml:space="preserve"> 2012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707445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691E7B84" wp14:editId="5DB11F38">
                <wp:simplePos x="0" y="0"/>
                <wp:positionH relativeFrom="page">
                  <wp:posOffset>8864600</wp:posOffset>
                </wp:positionH>
                <wp:positionV relativeFrom="page">
                  <wp:posOffset>6604000</wp:posOffset>
                </wp:positionV>
                <wp:extent cx="1485900" cy="774700"/>
                <wp:effectExtent l="0" t="0" r="12700" b="12700"/>
                <wp:wrapNone/>
                <wp:docPr id="24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85900" cy="774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2B2945" w14:textId="6E0EE674" w:rsidR="00BE38D6" w:rsidRDefault="00BE38D6">
                            <w:pPr>
                              <w:pStyle w:val="FreeForm"/>
                              <w:tabs>
                                <w:tab w:val="left" w:pos="709"/>
                                <w:tab w:val="left" w:pos="1417"/>
                              </w:tabs>
                              <w:jc w:val="both"/>
                              <w:rPr>
                                <w:color w:val="FEFFFE"/>
                              </w:rPr>
                            </w:pPr>
                            <w:r>
                              <w:rPr>
                                <w:color w:val="FEFFFE"/>
                              </w:rPr>
                              <w:t>ANTONETTI Joanne</w:t>
                            </w:r>
                          </w:p>
                          <w:p w14:paraId="47D51085" w14:textId="53E797B4" w:rsidR="00BE38D6" w:rsidRDefault="00BE38D6">
                            <w:pPr>
                              <w:pStyle w:val="FreeForm"/>
                              <w:tabs>
                                <w:tab w:val="left" w:pos="709"/>
                                <w:tab w:val="left" w:pos="1417"/>
                              </w:tabs>
                              <w:jc w:val="both"/>
                              <w:rPr>
                                <w:rFonts w:ascii="Times New Roman" w:eastAsia="Times New Roman" w:hAnsi="Times New Roman"/>
                                <w:color w:val="auto"/>
                                <w:sz w:val="20"/>
                                <w:lang w:val="en-GB" w:eastAsia="fr-FR" w:bidi="x-none"/>
                              </w:rPr>
                            </w:pPr>
                            <w:r>
                              <w:rPr>
                                <w:color w:val="FEFFFE"/>
                              </w:rPr>
                              <w:t>THÉVENET Florent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" o:spid="_x0000_s1036" style="position:absolute;left:0;text-align:left;margin-left:698pt;margin-top:520pt;width:117pt;height:61pt;z-index:25164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" filled="f" stroked="f" strokeweight="1pt">
                <v:path arrowok="t"/>
                <v:textbox inset="0,0,0,0">
                  <w:txbxContent>
                    <w:p w14:paraId="472B2945" w14:textId="6E0EE674" w:rsidR="00BE38D6" w:rsidRDefault="00BE38D6">
                      <w:pPr>
                        <w:pStyle w:val="FreeForm"/>
                        <w:tabs>
                          <w:tab w:val="left" w:pos="709"/>
                          <w:tab w:val="left" w:pos="1417"/>
                        </w:tabs>
                        <w:jc w:val="both"/>
                        <w:rPr>
                          <w:color w:val="FEFFFE"/>
                        </w:rPr>
                      </w:pPr>
                      <w:r>
                        <w:rPr>
                          <w:color w:val="FEFFFE"/>
                        </w:rPr>
                        <w:t>ANTONETTI Joanne</w:t>
                      </w:r>
                    </w:p>
                    <w:p w14:paraId="47D51085" w14:textId="53E797B4" w:rsidR="00BE38D6" w:rsidRDefault="00BE38D6">
                      <w:pPr>
                        <w:pStyle w:val="FreeForm"/>
                        <w:tabs>
                          <w:tab w:val="left" w:pos="709"/>
                          <w:tab w:val="left" w:pos="1417"/>
                        </w:tabs>
                        <w:jc w:val="both"/>
                        <w:rPr>
                          <w:rFonts w:ascii="Times New Roman" w:eastAsia="Times New Roman" w:hAnsi="Times New Roman"/>
                          <w:color w:val="auto"/>
                          <w:sz w:val="20"/>
                          <w:lang w:val="en-GB" w:eastAsia="fr-FR" w:bidi="x-none"/>
                        </w:rPr>
                      </w:pPr>
                      <w:r>
                        <w:rPr>
                          <w:color w:val="FEFFFE"/>
                        </w:rPr>
                        <w:t xml:space="preserve">THÉVENET </w:t>
                      </w:r>
                      <w:proofErr w:type="spellStart"/>
                      <w:r>
                        <w:rPr>
                          <w:color w:val="FEFFFE"/>
                        </w:rPr>
                        <w:t>Florent</w:t>
                      </w:r>
                      <w:proofErr w:type="spellEnd"/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E40F4">
        <w:rPr>
          <w:noProof/>
          <w:lang w:val="fr-FR" w:eastAsia="fr-FR"/>
        </w:rPr>
        <mc:AlternateContent>
          <mc:Choice Requires="wps">
            <w:drawing>
              <wp:anchor distT="152400" distB="152400" distL="152400" distR="152400" simplePos="0" relativeHeight="251644416" behindDoc="1" locked="0" layoutInCell="1" allowOverlap="1" wp14:anchorId="0D718A3B" wp14:editId="19792A49">
                <wp:simplePos x="0" y="0"/>
                <wp:positionH relativeFrom="page">
                  <wp:posOffset>-38100</wp:posOffset>
                </wp:positionH>
                <wp:positionV relativeFrom="page">
                  <wp:posOffset>6413500</wp:posOffset>
                </wp:positionV>
                <wp:extent cx="10782300" cy="1155700"/>
                <wp:effectExtent l="0" t="0" r="12700" b="12700"/>
                <wp:wrapNone/>
                <wp:docPr id="28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782300" cy="115570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8599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>
                                  <a:alpha val="85999"/>
                                </a:srgb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5643FF4" w14:textId="77777777" w:rsidR="00BE38D6" w:rsidRDefault="00BE38D6">
                            <w:pPr>
                              <w:pStyle w:val="FreeForm"/>
                              <w:tabs>
                                <w:tab w:val="left" w:pos="709"/>
                                <w:tab w:val="left" w:pos="1417"/>
                                <w:tab w:val="left" w:pos="2126"/>
                                <w:tab w:val="left" w:pos="2835"/>
                                <w:tab w:val="left" w:pos="3543"/>
                                <w:tab w:val="left" w:pos="4252"/>
                                <w:tab w:val="left" w:pos="4961"/>
                                <w:tab w:val="left" w:pos="5669"/>
                                <w:tab w:val="left" w:pos="6378"/>
                                <w:tab w:val="left" w:pos="7087"/>
                                <w:tab w:val="left" w:pos="7795"/>
                                <w:tab w:val="left" w:pos="8504"/>
                                <w:tab w:val="left" w:pos="9213"/>
                                <w:tab w:val="left" w:pos="9921"/>
                                <w:tab w:val="left" w:pos="10630"/>
                                <w:tab w:val="left" w:pos="11339"/>
                                <w:tab w:val="left" w:pos="12047"/>
                                <w:tab w:val="left" w:pos="12756"/>
                                <w:tab w:val="left" w:pos="13465"/>
                                <w:tab w:val="left" w:pos="14173"/>
                                <w:tab w:val="left" w:pos="14882"/>
                                <w:tab w:val="left" w:pos="15591"/>
                                <w:tab w:val="left" w:pos="16299"/>
                              </w:tabs>
                              <w:rPr>
                                <w:rFonts w:ascii="Times New Roman" w:eastAsia="Times New Roman" w:hAnsi="Times New Roman"/>
                                <w:color w:val="auto"/>
                                <w:sz w:val="20"/>
                                <w:lang w:val="en-GB" w:eastAsia="fr-FR" w:bidi="x-none"/>
                              </w:rPr>
                            </w:pPr>
                          </w:p>
                        </w:txbxContent>
                      </wps:txbx>
                      <wps:bodyPr rot="0" vert="horz" wrap="square" lIns="101600" tIns="101600" rIns="101600" bIns="1016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" o:spid="_x0000_s1037" style="position:absolute;left:0;text-align:left;margin-left:-2.95pt;margin-top:505pt;width:849pt;height:91pt;z-index:-251672064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" fillcolor="black" stroked="f" strokeweight="1pt">
                <v:fill opacity="56283f"/>
                <v:stroke opacity="56283f"/>
                <v:path arrowok="t"/>
                <v:textbox inset="8pt,8pt,8pt,8pt">
                  <w:txbxContent>
                    <w:p w14:paraId="65643FF4" w14:textId="77777777" w:rsidR="00BE38D6" w:rsidRDefault="00BE38D6">
                      <w:pPr>
                        <w:pStyle w:val="FreeForm"/>
                        <w:tabs>
                          <w:tab w:val="left" w:pos="709"/>
                          <w:tab w:val="left" w:pos="1417"/>
                          <w:tab w:val="left" w:pos="2126"/>
                          <w:tab w:val="left" w:pos="2835"/>
                          <w:tab w:val="left" w:pos="3543"/>
                          <w:tab w:val="left" w:pos="4252"/>
                          <w:tab w:val="left" w:pos="4961"/>
                          <w:tab w:val="left" w:pos="5669"/>
                          <w:tab w:val="left" w:pos="6378"/>
                          <w:tab w:val="left" w:pos="7087"/>
                          <w:tab w:val="left" w:pos="7795"/>
                          <w:tab w:val="left" w:pos="8504"/>
                          <w:tab w:val="left" w:pos="9213"/>
                          <w:tab w:val="left" w:pos="9921"/>
                          <w:tab w:val="left" w:pos="10630"/>
                          <w:tab w:val="left" w:pos="11339"/>
                          <w:tab w:val="left" w:pos="12047"/>
                          <w:tab w:val="left" w:pos="12756"/>
                          <w:tab w:val="left" w:pos="13465"/>
                          <w:tab w:val="left" w:pos="14173"/>
                          <w:tab w:val="left" w:pos="14882"/>
                          <w:tab w:val="left" w:pos="15591"/>
                          <w:tab w:val="left" w:pos="16299"/>
                        </w:tabs>
                        <w:rPr>
                          <w:rFonts w:ascii="Times New Roman" w:eastAsia="Times New Roman" w:hAnsi="Times New Roman"/>
                          <w:color w:val="auto"/>
                          <w:sz w:val="20"/>
                          <w:lang w:val="en-GB" w:eastAsia="fr-FR" w:bidi="x-none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E40F4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59819184" wp14:editId="2AC0E3D2">
                <wp:simplePos x="0" y="0"/>
                <wp:positionH relativeFrom="page">
                  <wp:posOffset>292100</wp:posOffset>
                </wp:positionH>
                <wp:positionV relativeFrom="page">
                  <wp:posOffset>6591300</wp:posOffset>
                </wp:positionV>
                <wp:extent cx="1219200" cy="1892300"/>
                <wp:effectExtent l="0" t="0" r="0" b="0"/>
                <wp:wrapNone/>
                <wp:docPr id="2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19200" cy="1892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847FA2" w14:textId="6A3210EF" w:rsidR="00BE38D6" w:rsidRDefault="00BE38D6">
                            <w:pPr>
                              <w:pStyle w:val="FreeForm"/>
                              <w:tabs>
                                <w:tab w:val="left" w:pos="709"/>
                                <w:tab w:val="left" w:pos="1417"/>
                              </w:tabs>
                              <w:rPr>
                                <w:rFonts w:ascii="Times New Roman" w:eastAsia="Times New Roman" w:hAnsi="Times New Roman"/>
                                <w:color w:val="auto"/>
                                <w:sz w:val="20"/>
                                <w:lang w:val="en-GB" w:eastAsia="fr-FR" w:bidi="x-none"/>
                              </w:rPr>
                            </w:pPr>
                            <w:r>
                              <w:rPr>
                                <w:color w:val="FEFFFE"/>
                              </w:rPr>
                              <w:t>A12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" o:spid="_x0000_s1038" style="position:absolute;left:0;text-align:left;margin-left:23pt;margin-top:519pt;width:96pt;height:149pt;z-index:25164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" filled="f" stroked="f" strokeweight="1pt">
                <v:path arrowok="t"/>
                <v:textbox inset="0,0,0,0">
                  <w:txbxContent>
                    <w:p w14:paraId="10847FA2" w14:textId="6A3210EF" w:rsidR="00BE38D6" w:rsidRDefault="00BE38D6">
                      <w:pPr>
                        <w:pStyle w:val="FreeForm"/>
                        <w:tabs>
                          <w:tab w:val="left" w:pos="709"/>
                          <w:tab w:val="left" w:pos="1417"/>
                        </w:tabs>
                        <w:rPr>
                          <w:rFonts w:ascii="Times New Roman" w:eastAsia="Times New Roman" w:hAnsi="Times New Roman"/>
                          <w:color w:val="auto"/>
                          <w:sz w:val="20"/>
                          <w:lang w:val="en-GB" w:eastAsia="fr-FR" w:bidi="x-none"/>
                        </w:rPr>
                      </w:pPr>
                      <w:r>
                        <w:rPr>
                          <w:color w:val="FEFFFE"/>
                        </w:rPr>
                        <w:t>A12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64D8C76F" w14:textId="0A9F2821" w:rsidR="001C370B" w:rsidRDefault="001D739B">
      <w:pPr>
        <w:pStyle w:val="Body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</w:pPr>
      <w:r>
        <w:rPr>
          <w:noProof/>
          <w:lang w:val="fr-FR" w:eastAsia="fr-FR"/>
        </w:rPr>
        <w:lastRenderedPageBreak/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12075EA7" wp14:editId="74AD7605">
                <wp:simplePos x="0" y="0"/>
                <wp:positionH relativeFrom="page">
                  <wp:posOffset>270933</wp:posOffset>
                </wp:positionH>
                <wp:positionV relativeFrom="page">
                  <wp:posOffset>133773</wp:posOffset>
                </wp:positionV>
                <wp:extent cx="3286760" cy="929640"/>
                <wp:effectExtent l="0" t="0" r="15240" b="10160"/>
                <wp:wrapNone/>
                <wp:docPr id="43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86760" cy="929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028853" w14:textId="4FE745A1" w:rsidR="00BE38D6" w:rsidRPr="00210190" w:rsidRDefault="00BE38D6" w:rsidP="00EC4082">
                            <w:pPr>
                              <w:pStyle w:val="FreeForm"/>
                              <w:tabs>
                                <w:tab w:val="left" w:pos="709"/>
                                <w:tab w:val="left" w:pos="1417"/>
                                <w:tab w:val="left" w:pos="2126"/>
                                <w:tab w:val="left" w:pos="2835"/>
                                <w:tab w:val="left" w:pos="3543"/>
                                <w:tab w:val="left" w:pos="4252"/>
                                <w:tab w:val="left" w:pos="4961"/>
                                <w:tab w:val="left" w:pos="5669"/>
                                <w:tab w:val="left" w:pos="6378"/>
                                <w:tab w:val="left" w:pos="7087"/>
                                <w:tab w:val="left" w:pos="7795"/>
                                <w:tab w:val="left" w:pos="8504"/>
                                <w:tab w:val="left" w:pos="9213"/>
                                <w:tab w:val="left" w:pos="9921"/>
                                <w:tab w:val="left" w:pos="10630"/>
                                <w:tab w:val="left" w:pos="11339"/>
                                <w:tab w:val="left" w:pos="12047"/>
                                <w:tab w:val="left" w:pos="12756"/>
                                <w:tab w:val="left" w:pos="13465"/>
                                <w:tab w:val="left" w:pos="14173"/>
                              </w:tabs>
                              <w:rPr>
                                <w:rFonts w:ascii="Times New Roman" w:eastAsia="Times New Roman" w:hAnsi="Times New Roman"/>
                                <w:color w:val="auto"/>
                                <w:sz w:val="20"/>
                                <w:lang w:val="en-GB" w:eastAsia="fr-FR" w:bidi="x-none"/>
                              </w:rPr>
                            </w:pPr>
                            <w:r>
                              <w:rPr>
                                <w:rFonts w:ascii="Helvetica Neue UltraLight" w:hAnsi="Helvetica Neue UltraLight"/>
                                <w:color w:val="auto"/>
                                <w:sz w:val="96"/>
                              </w:rPr>
                              <w:t xml:space="preserve">Done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39" style="position:absolute;margin-left:21.35pt;margin-top:10.55pt;width:258.8pt;height:73.2pt;z-index:251689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" filled="f" stroked="f" strokeweight="1pt">
                <v:path arrowok="t"/>
                <v:textbox inset="0,0,0,0">
                  <w:txbxContent>
                    <w:p w14:paraId="64028853" w14:textId="4FE745A1" w:rsidR="00BE38D6" w:rsidRPr="00210190" w:rsidRDefault="00BE38D6" w:rsidP="00EC4082">
                      <w:pPr>
                        <w:pStyle w:val="FreeForm"/>
                        <w:tabs>
                          <w:tab w:val="left" w:pos="709"/>
                          <w:tab w:val="left" w:pos="1417"/>
                          <w:tab w:val="left" w:pos="2126"/>
                          <w:tab w:val="left" w:pos="2835"/>
                          <w:tab w:val="left" w:pos="3543"/>
                          <w:tab w:val="left" w:pos="4252"/>
                          <w:tab w:val="left" w:pos="4961"/>
                          <w:tab w:val="left" w:pos="5669"/>
                          <w:tab w:val="left" w:pos="6378"/>
                          <w:tab w:val="left" w:pos="7087"/>
                          <w:tab w:val="left" w:pos="7795"/>
                          <w:tab w:val="left" w:pos="8504"/>
                          <w:tab w:val="left" w:pos="9213"/>
                          <w:tab w:val="left" w:pos="9921"/>
                          <w:tab w:val="left" w:pos="10630"/>
                          <w:tab w:val="left" w:pos="11339"/>
                          <w:tab w:val="left" w:pos="12047"/>
                          <w:tab w:val="left" w:pos="12756"/>
                          <w:tab w:val="left" w:pos="13465"/>
                          <w:tab w:val="left" w:pos="14173"/>
                        </w:tabs>
                        <w:rPr>
                          <w:rFonts w:ascii="Times New Roman" w:eastAsia="Times New Roman" w:hAnsi="Times New Roman"/>
                          <w:color w:val="auto"/>
                          <w:sz w:val="20"/>
                          <w:lang w:val="en-GB" w:eastAsia="fr-FR" w:bidi="x-none"/>
                        </w:rPr>
                      </w:pPr>
                      <w:r>
                        <w:rPr>
                          <w:rFonts w:ascii="Helvetica Neue UltraLight" w:hAnsi="Helvetica Neue UltraLight"/>
                          <w:color w:val="auto"/>
                          <w:sz w:val="96"/>
                        </w:rPr>
                        <w:t xml:space="preserve">Done 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6B67D925" w14:textId="77777777" w:rsidR="001C370B" w:rsidRDefault="001C370B">
      <w:pPr>
        <w:pStyle w:val="Body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</w:pPr>
    </w:p>
    <w:p w14:paraId="0A0248E5" w14:textId="77777777" w:rsidR="001C370B" w:rsidRDefault="001C370B">
      <w:pPr>
        <w:pStyle w:val="Body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</w:pPr>
    </w:p>
    <w:p w14:paraId="3D180D1A" w14:textId="77777777" w:rsidR="002F7CA2" w:rsidRDefault="002F7CA2">
      <w:pPr>
        <w:pStyle w:val="Body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</w:pPr>
    </w:p>
    <w:p w14:paraId="6C894F26" w14:textId="6C8B4921" w:rsidR="0037787A" w:rsidRPr="002F7CA2" w:rsidRDefault="0037787A" w:rsidP="0037787A">
      <w:pPr>
        <w:pStyle w:val="FreeForm"/>
        <w:numPr>
          <w:ilvl w:val="0"/>
          <w:numId w:val="2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b/>
          <w:color w:val="auto"/>
          <w:sz w:val="28"/>
          <w:szCs w:val="28"/>
        </w:rPr>
      </w:pPr>
      <w:r w:rsidRPr="008426ED">
        <w:rPr>
          <w:rFonts w:ascii="Helvetica Neue UltraLight" w:hAnsi="Helvetica Neue UltraLight"/>
          <w:b/>
          <w:color w:val="auto"/>
          <w:sz w:val="28"/>
          <w:szCs w:val="28"/>
        </w:rPr>
        <w:t>Clarification du Sujet</w:t>
      </w:r>
    </w:p>
    <w:p w14:paraId="6AAE5E90" w14:textId="77777777" w:rsidR="0037787A" w:rsidRDefault="0037787A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>Notre projet consiste à realizer une librairie pour un site internet permettant à une communauté de cartographier ses acteurs et ses projets. L’ensemble des données sont saisie par les différents acteurs via un formulaire en ligne, ce qui provoque la mise à jour automatique des graphes.</w:t>
      </w:r>
    </w:p>
    <w:p w14:paraId="3E6E9A99" w14:textId="77777777" w:rsidR="0037787A" w:rsidRDefault="0037787A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</w:p>
    <w:p w14:paraId="10247343" w14:textId="77777777" w:rsidR="00FA6F20" w:rsidRDefault="00FA6F20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</w:p>
    <w:p w14:paraId="36815EB1" w14:textId="77777777" w:rsidR="002F7CA2" w:rsidRDefault="002F7CA2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</w:p>
    <w:p w14:paraId="1C1A6EC4" w14:textId="77777777" w:rsidR="002F7CA2" w:rsidRDefault="002F7CA2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</w:p>
    <w:p w14:paraId="61667AC6" w14:textId="77777777" w:rsidR="00FA6F20" w:rsidRDefault="00FA6F20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</w:p>
    <w:p w14:paraId="3380E8EE" w14:textId="77777777" w:rsidR="00FA6F20" w:rsidRDefault="00FA6F20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</w:p>
    <w:p w14:paraId="7374B49F" w14:textId="77777777" w:rsidR="00FA6F20" w:rsidRDefault="00FA6F20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</w:p>
    <w:p w14:paraId="4C44D705" w14:textId="31F2B436" w:rsidR="00FA6F20" w:rsidRDefault="0037787A" w:rsidP="0037787A">
      <w:pPr>
        <w:pStyle w:val="FreeForm"/>
        <w:numPr>
          <w:ilvl w:val="0"/>
          <w:numId w:val="2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b/>
          <w:color w:val="auto"/>
          <w:sz w:val="28"/>
          <w:szCs w:val="28"/>
        </w:rPr>
      </w:pPr>
      <w:r w:rsidRPr="008426ED">
        <w:rPr>
          <w:rFonts w:ascii="Helvetica Neue UltraLight" w:hAnsi="Helvetica Neue UltraLight"/>
          <w:b/>
          <w:color w:val="auto"/>
          <w:sz w:val="28"/>
          <w:szCs w:val="28"/>
        </w:rPr>
        <w:t xml:space="preserve">Conception </w:t>
      </w:r>
    </w:p>
    <w:p w14:paraId="46F84246" w14:textId="77777777" w:rsidR="002F7CA2" w:rsidRPr="002F7CA2" w:rsidRDefault="002F7CA2" w:rsidP="002F7CA2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ind w:left="720"/>
        <w:rPr>
          <w:rFonts w:ascii="Helvetica Neue UltraLight" w:hAnsi="Helvetica Neue UltraLight"/>
          <w:b/>
          <w:color w:val="auto"/>
          <w:sz w:val="28"/>
          <w:szCs w:val="28"/>
        </w:rPr>
      </w:pPr>
    </w:p>
    <w:p w14:paraId="7DDC89CC" w14:textId="761C1A93" w:rsidR="0037787A" w:rsidRPr="0035720F" w:rsidRDefault="00FA6F20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i/>
          <w:color w:val="auto"/>
          <w:sz w:val="28"/>
          <w:szCs w:val="28"/>
        </w:rPr>
      </w:pPr>
      <w:r w:rsidRPr="008956C0">
        <w:rPr>
          <w:rFonts w:ascii="Helvetica Neue UltraLight" w:hAnsi="Helvetica Neue UltraLight"/>
          <w:b/>
          <w:color w:val="auto"/>
        </w:rPr>
        <w:t xml:space="preserve">a) </w:t>
      </w:r>
      <w:r w:rsidR="0037787A" w:rsidRPr="008956C0">
        <w:rPr>
          <w:rFonts w:ascii="Helvetica Neue UltraLight" w:hAnsi="Helvetica Neue UltraLight"/>
          <w:b/>
          <w:color w:val="auto"/>
        </w:rPr>
        <w:t>Les fonctionalités à develloper</w:t>
      </w:r>
      <w:r w:rsidR="0037787A">
        <w:rPr>
          <w:rFonts w:ascii="Helvetica Neue UltraLight" w:hAnsi="Helvetica Neue UltraLight"/>
          <w:color w:val="auto"/>
          <w:sz w:val="28"/>
          <w:szCs w:val="28"/>
        </w:rPr>
        <w:t xml:space="preserve"> : </w:t>
      </w:r>
      <w:r w:rsidR="0037787A" w:rsidRPr="0035720F">
        <w:rPr>
          <w:rFonts w:ascii="Helvetica Neue UltraLight" w:hAnsi="Helvetica Neue UltraLight"/>
          <w:i/>
          <w:color w:val="auto"/>
          <w:sz w:val="28"/>
          <w:szCs w:val="28"/>
        </w:rPr>
        <w:t xml:space="preserve">(+ les documents à </w:t>
      </w:r>
      <w:r w:rsidR="0037787A">
        <w:rPr>
          <w:rFonts w:ascii="Helvetica Neue UltraLight" w:hAnsi="Helvetica Neue UltraLight"/>
          <w:i/>
          <w:color w:val="auto"/>
          <w:sz w:val="28"/>
          <w:szCs w:val="28"/>
        </w:rPr>
        <w:t>déve</w:t>
      </w:r>
      <w:r w:rsidR="0037787A" w:rsidRPr="0035720F">
        <w:rPr>
          <w:rFonts w:ascii="Helvetica Neue UltraLight" w:hAnsi="Helvetica Neue UltraLight"/>
          <w:i/>
          <w:color w:val="auto"/>
          <w:sz w:val="28"/>
          <w:szCs w:val="28"/>
        </w:rPr>
        <w:t>loper)</w:t>
      </w:r>
    </w:p>
    <w:p w14:paraId="109F4D46" w14:textId="77777777" w:rsidR="0037787A" w:rsidRDefault="0037787A" w:rsidP="0037787A">
      <w:pPr>
        <w:pStyle w:val="FreeForm"/>
        <w:numPr>
          <w:ilvl w:val="0"/>
          <w:numId w:val="3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i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 xml:space="preserve">la visualization en ligne des cartographies : </w:t>
      </w:r>
      <w:r w:rsidRPr="000C0ACF">
        <w:rPr>
          <w:rFonts w:ascii="Helvetica Neue UltraLight" w:hAnsi="Helvetica Neue UltraLight"/>
          <w:i/>
          <w:color w:val="auto"/>
          <w:sz w:val="28"/>
          <w:szCs w:val="28"/>
        </w:rPr>
        <w:t>(</w:t>
      </w:r>
      <w:r>
        <w:rPr>
          <w:rFonts w:ascii="Helvetica Neue UltraLight" w:hAnsi="Helvetica Neue UltraLight"/>
          <w:i/>
          <w:color w:val="auto"/>
          <w:sz w:val="28"/>
          <w:szCs w:val="28"/>
        </w:rPr>
        <w:t>page HTML utilisant</w:t>
      </w:r>
      <w:r w:rsidRPr="000C0ACF">
        <w:rPr>
          <w:rFonts w:ascii="Helvetica Neue UltraLight" w:hAnsi="Helvetica Neue UltraLight"/>
          <w:i/>
          <w:color w:val="auto"/>
          <w:sz w:val="28"/>
          <w:szCs w:val="28"/>
        </w:rPr>
        <w:t xml:space="preserve"> </w:t>
      </w:r>
      <w:r>
        <w:rPr>
          <w:rFonts w:ascii="Helvetica Neue UltraLight" w:hAnsi="Helvetica Neue UltraLight"/>
          <w:i/>
          <w:color w:val="auto"/>
          <w:sz w:val="28"/>
          <w:szCs w:val="28"/>
        </w:rPr>
        <w:t>la librarie</w:t>
      </w:r>
      <w:r w:rsidRPr="000C0ACF">
        <w:rPr>
          <w:rFonts w:ascii="Helvetica Neue UltraLight" w:hAnsi="Helvetica Neue UltraLight"/>
          <w:i/>
          <w:color w:val="auto"/>
          <w:sz w:val="28"/>
          <w:szCs w:val="28"/>
        </w:rPr>
        <w:t xml:space="preserve"> sigma.js)</w:t>
      </w:r>
    </w:p>
    <w:p w14:paraId="4A643B23" w14:textId="77777777" w:rsidR="0037787A" w:rsidRDefault="0037787A" w:rsidP="0037787A">
      <w:pPr>
        <w:pStyle w:val="FreeForm"/>
        <w:numPr>
          <w:ilvl w:val="1"/>
          <w:numId w:val="3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>monopartite des acteurs relié par les projets</w:t>
      </w:r>
    </w:p>
    <w:p w14:paraId="023D9D36" w14:textId="77777777" w:rsidR="0037787A" w:rsidRDefault="0037787A" w:rsidP="0037787A">
      <w:pPr>
        <w:pStyle w:val="FreeForm"/>
        <w:numPr>
          <w:ilvl w:val="1"/>
          <w:numId w:val="3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>monopartite des acteurs relié par les mots clefs</w:t>
      </w:r>
    </w:p>
    <w:p w14:paraId="10C4DEE3" w14:textId="77777777" w:rsidR="0037787A" w:rsidRDefault="0037787A" w:rsidP="0037787A">
      <w:pPr>
        <w:pStyle w:val="FreeForm"/>
        <w:numPr>
          <w:ilvl w:val="1"/>
          <w:numId w:val="3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>monopartite des projets relié par les mots clefs</w:t>
      </w:r>
    </w:p>
    <w:p w14:paraId="6BA75BC5" w14:textId="77777777" w:rsidR="0037787A" w:rsidRDefault="0037787A" w:rsidP="0037787A">
      <w:pPr>
        <w:pStyle w:val="FreeForm"/>
        <w:numPr>
          <w:ilvl w:val="1"/>
          <w:numId w:val="3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>monopartite des mots clefs relié par les projet ou acteurs</w:t>
      </w:r>
    </w:p>
    <w:p w14:paraId="0E7872FB" w14:textId="77777777" w:rsidR="0037787A" w:rsidRPr="003E415D" w:rsidRDefault="0037787A" w:rsidP="0037787A">
      <w:pPr>
        <w:pStyle w:val="FreeForm"/>
        <w:numPr>
          <w:ilvl w:val="1"/>
          <w:numId w:val="3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>tripartite des mots clefs, acteurs et projets</w:t>
      </w:r>
    </w:p>
    <w:p w14:paraId="3DDFB591" w14:textId="77777777" w:rsidR="0037787A" w:rsidRPr="00145D8F" w:rsidRDefault="0037787A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ind w:left="1060"/>
        <w:rPr>
          <w:rFonts w:ascii="Helvetica Neue UltraLight" w:hAnsi="Helvetica Neue UltraLight"/>
          <w:color w:val="auto"/>
          <w:sz w:val="28"/>
          <w:szCs w:val="28"/>
        </w:rPr>
      </w:pPr>
      <w:r w:rsidRPr="00145D8F">
        <w:rPr>
          <w:rFonts w:ascii="Helvetica Neue UltraLight" w:hAnsi="Helvetica Neue UltraLight"/>
          <w:color w:val="auto"/>
          <w:sz w:val="28"/>
          <w:szCs w:val="28"/>
        </w:rPr>
        <w:t>+ le téléchargement des graphes visualisés</w:t>
      </w:r>
    </w:p>
    <w:p w14:paraId="4A453FDC" w14:textId="77777777" w:rsidR="0037787A" w:rsidRDefault="0037787A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8"/>
          <w:szCs w:val="28"/>
          <w:lang w:val="en-GB" w:eastAsia="fr-FR" w:bidi="x-none"/>
        </w:rPr>
      </w:pPr>
    </w:p>
    <w:p w14:paraId="5DAFC000" w14:textId="77777777" w:rsidR="0037787A" w:rsidRPr="000C0ACF" w:rsidRDefault="0037787A" w:rsidP="0037787A">
      <w:pPr>
        <w:pStyle w:val="FreeForm"/>
        <w:numPr>
          <w:ilvl w:val="0"/>
          <w:numId w:val="3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i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 xml:space="preserve">la saisie des données par un utilisateur </w:t>
      </w:r>
      <w:r w:rsidRPr="000C0ACF">
        <w:rPr>
          <w:rFonts w:ascii="Helvetica Neue UltraLight" w:hAnsi="Helvetica Neue UltraLight"/>
          <w:i/>
          <w:color w:val="auto"/>
          <w:sz w:val="28"/>
          <w:szCs w:val="28"/>
        </w:rPr>
        <w:t>(un formulaire</w:t>
      </w:r>
      <w:r>
        <w:rPr>
          <w:rFonts w:ascii="Helvetica Neue UltraLight" w:hAnsi="Helvetica Neue UltraLight"/>
          <w:i/>
          <w:color w:val="auto"/>
          <w:sz w:val="28"/>
          <w:szCs w:val="28"/>
        </w:rPr>
        <w:t xml:space="preserve"> HTML</w:t>
      </w:r>
      <w:r w:rsidRPr="000C0ACF">
        <w:rPr>
          <w:rFonts w:ascii="Helvetica Neue UltraLight" w:hAnsi="Helvetica Neue UltraLight"/>
          <w:i/>
          <w:color w:val="auto"/>
          <w:sz w:val="28"/>
          <w:szCs w:val="28"/>
        </w:rPr>
        <w:t>)</w:t>
      </w:r>
    </w:p>
    <w:p w14:paraId="3A659B1D" w14:textId="77777777" w:rsidR="0037787A" w:rsidRPr="006B229B" w:rsidRDefault="0037787A" w:rsidP="0037787A">
      <w:pPr>
        <w:pStyle w:val="FreeForm"/>
        <w:numPr>
          <w:ilvl w:val="0"/>
          <w:numId w:val="3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i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 xml:space="preserve">la mise à jour des graphes correspondants </w:t>
      </w:r>
      <w:r w:rsidRPr="000C0ACF">
        <w:rPr>
          <w:rFonts w:ascii="Helvetica Neue UltraLight" w:hAnsi="Helvetica Neue UltraLight"/>
          <w:i/>
          <w:color w:val="auto"/>
          <w:sz w:val="28"/>
          <w:szCs w:val="28"/>
        </w:rPr>
        <w:t xml:space="preserve">(une Base de </w:t>
      </w:r>
      <w:r w:rsidRPr="006B229B">
        <w:rPr>
          <w:rFonts w:ascii="Helvetica Neue UltraLight" w:hAnsi="Helvetica Neue UltraLight"/>
          <w:i/>
          <w:color w:val="auto"/>
          <w:sz w:val="28"/>
          <w:szCs w:val="28"/>
        </w:rPr>
        <w:t>données + des scripts Javascript, PHP …</w:t>
      </w:r>
      <w:r>
        <w:rPr>
          <w:rFonts w:ascii="Helvetica Neue UltraLight" w:hAnsi="Helvetica Neue UltraLight"/>
          <w:i/>
          <w:color w:val="auto"/>
          <w:sz w:val="28"/>
          <w:szCs w:val="28"/>
        </w:rPr>
        <w:t xml:space="preserve"> pour la realization et la mise à jour du fichier gexf</w:t>
      </w:r>
      <w:r w:rsidRPr="006B229B">
        <w:rPr>
          <w:rFonts w:ascii="Helvetica Neue UltraLight" w:hAnsi="Helvetica Neue UltraLight"/>
          <w:i/>
          <w:color w:val="auto"/>
          <w:sz w:val="28"/>
          <w:szCs w:val="28"/>
        </w:rPr>
        <w:t>)</w:t>
      </w:r>
    </w:p>
    <w:p w14:paraId="66FC7C94" w14:textId="77777777" w:rsidR="0037787A" w:rsidRPr="009120D6" w:rsidRDefault="0037787A" w:rsidP="0037787A">
      <w:pPr>
        <w:pStyle w:val="FreeForm"/>
        <w:numPr>
          <w:ilvl w:val="0"/>
          <w:numId w:val="3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i/>
          <w:color w:val="auto"/>
          <w:sz w:val="28"/>
          <w:szCs w:val="28"/>
          <w:lang w:val="en-GB" w:eastAsia="fr-FR" w:bidi="x-none"/>
        </w:rPr>
      </w:pPr>
      <w:r w:rsidRPr="00D151DC">
        <w:rPr>
          <w:rFonts w:ascii="Helvetica Neue UltraLight" w:hAnsi="Helvetica Neue UltraLight"/>
          <w:color w:val="auto"/>
          <w:sz w:val="28"/>
          <w:szCs w:val="28"/>
        </w:rPr>
        <w:t>les outils statistiques (</w:t>
      </w:r>
      <w:r w:rsidRPr="00D41222">
        <w:rPr>
          <w:rFonts w:ascii="Helvetica Neue UltraLight" w:hAnsi="Helvetica Neue UltraLight"/>
          <w:i/>
          <w:color w:val="auto"/>
          <w:sz w:val="28"/>
          <w:szCs w:val="28"/>
        </w:rPr>
        <w:t xml:space="preserve">mise à jour des informations </w:t>
      </w:r>
      <w:r>
        <w:rPr>
          <w:rFonts w:ascii="Helvetica Neue UltraLight" w:hAnsi="Helvetica Neue UltraLight"/>
          <w:i/>
          <w:color w:val="auto"/>
          <w:sz w:val="28"/>
          <w:szCs w:val="28"/>
        </w:rPr>
        <w:t>en utilisant</w:t>
      </w:r>
      <w:r w:rsidRPr="00D41222">
        <w:rPr>
          <w:rFonts w:ascii="Helvetica Neue UltraLight" w:hAnsi="Helvetica Neue UltraLight"/>
          <w:i/>
          <w:color w:val="auto"/>
          <w:sz w:val="28"/>
          <w:szCs w:val="28"/>
        </w:rPr>
        <w:t xml:space="preserve"> le logiciel Gephi)</w:t>
      </w:r>
    </w:p>
    <w:p w14:paraId="268ACB42" w14:textId="261B924D" w:rsidR="00EE4BAD" w:rsidRPr="000C0ACF" w:rsidRDefault="0037787A" w:rsidP="00EE4BAD">
      <w:pPr>
        <w:pStyle w:val="FreeForm"/>
        <w:numPr>
          <w:ilvl w:val="0"/>
          <w:numId w:val="3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i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 xml:space="preserve">la gestion du site par un </w:t>
      </w:r>
      <w:r w:rsidRPr="009120D6">
        <w:rPr>
          <w:rFonts w:ascii="Helvetica Neue UltraLight" w:hAnsi="Helvetica Neue UltraLight"/>
          <w:color w:val="auto"/>
          <w:sz w:val="28"/>
          <w:szCs w:val="28"/>
        </w:rPr>
        <w:t>administrateur</w:t>
      </w:r>
      <w:r w:rsidR="00EE4BAD">
        <w:rPr>
          <w:rFonts w:ascii="Helvetica Neue UltraLight" w:hAnsi="Helvetica Neue UltraLight"/>
          <w:color w:val="auto"/>
          <w:sz w:val="28"/>
          <w:szCs w:val="28"/>
        </w:rPr>
        <w:t xml:space="preserve"> </w:t>
      </w:r>
      <w:r w:rsidR="00EE4BAD" w:rsidRPr="000C0ACF">
        <w:rPr>
          <w:rFonts w:ascii="Helvetica Neue UltraLight" w:hAnsi="Helvetica Neue UltraLight"/>
          <w:i/>
          <w:color w:val="auto"/>
          <w:sz w:val="28"/>
          <w:szCs w:val="28"/>
        </w:rPr>
        <w:t>(un formulaire</w:t>
      </w:r>
      <w:r w:rsidR="00EE4BAD">
        <w:rPr>
          <w:rFonts w:ascii="Helvetica Neue UltraLight" w:hAnsi="Helvetica Neue UltraLight"/>
          <w:i/>
          <w:color w:val="auto"/>
          <w:sz w:val="28"/>
          <w:szCs w:val="28"/>
        </w:rPr>
        <w:t xml:space="preserve"> HTML + un accés sécurisé)</w:t>
      </w:r>
    </w:p>
    <w:p w14:paraId="7F4419D2" w14:textId="713690D1" w:rsidR="0037787A" w:rsidRPr="009120D6" w:rsidRDefault="0037787A" w:rsidP="00EE4BAD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ind w:left="1060"/>
        <w:rPr>
          <w:rFonts w:ascii="Times New Roman" w:eastAsia="Times New Roman" w:hAnsi="Times New Roman"/>
          <w:color w:val="auto"/>
          <w:sz w:val="28"/>
          <w:szCs w:val="28"/>
          <w:lang w:val="en-GB" w:eastAsia="fr-FR" w:bidi="x-none"/>
        </w:rPr>
      </w:pPr>
    </w:p>
    <w:p w14:paraId="6D3AB592" w14:textId="7D5F6966" w:rsidR="0037787A" w:rsidRDefault="0037787A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8"/>
          <w:szCs w:val="28"/>
          <w:lang w:val="en-GB" w:eastAsia="fr-FR" w:bidi="x-none"/>
        </w:rPr>
      </w:pPr>
    </w:p>
    <w:p w14:paraId="5F422083" w14:textId="77777777" w:rsidR="00FA6F20" w:rsidRDefault="00FA6F20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8"/>
          <w:szCs w:val="28"/>
          <w:lang w:val="en-GB" w:eastAsia="fr-FR" w:bidi="x-none"/>
        </w:rPr>
      </w:pPr>
    </w:p>
    <w:p w14:paraId="06E61909" w14:textId="77777777" w:rsidR="00FA6F20" w:rsidRDefault="00FA6F20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8"/>
          <w:szCs w:val="28"/>
          <w:lang w:val="en-GB" w:eastAsia="fr-FR" w:bidi="x-none"/>
        </w:rPr>
      </w:pPr>
    </w:p>
    <w:p w14:paraId="445B20C5" w14:textId="77777777" w:rsidR="00FA6F20" w:rsidRDefault="00FA6F20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8"/>
          <w:szCs w:val="28"/>
          <w:lang w:val="en-GB" w:eastAsia="fr-FR" w:bidi="x-none"/>
        </w:rPr>
      </w:pPr>
    </w:p>
    <w:p w14:paraId="77050FBD" w14:textId="77777777" w:rsidR="00FA6F20" w:rsidRDefault="00FA6F20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8"/>
          <w:szCs w:val="28"/>
          <w:lang w:val="en-GB" w:eastAsia="fr-FR" w:bidi="x-none"/>
        </w:rPr>
      </w:pPr>
    </w:p>
    <w:p w14:paraId="1839AE43" w14:textId="77777777" w:rsidR="00FA6F20" w:rsidRDefault="00FA6F20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8"/>
          <w:szCs w:val="28"/>
          <w:lang w:val="en-GB" w:eastAsia="fr-FR" w:bidi="x-none"/>
        </w:rPr>
      </w:pPr>
    </w:p>
    <w:p w14:paraId="77DF09B1" w14:textId="77777777" w:rsidR="00FA6F20" w:rsidRDefault="00FA6F20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8"/>
          <w:szCs w:val="28"/>
          <w:lang w:val="en-GB" w:eastAsia="fr-FR" w:bidi="x-none"/>
        </w:rPr>
      </w:pPr>
    </w:p>
    <w:p w14:paraId="4283C4D6" w14:textId="77777777" w:rsidR="00FA6F20" w:rsidRDefault="00FA6F20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8"/>
          <w:szCs w:val="28"/>
          <w:lang w:val="en-GB" w:eastAsia="fr-FR" w:bidi="x-none"/>
        </w:rPr>
      </w:pPr>
    </w:p>
    <w:p w14:paraId="1814EEDC" w14:textId="77777777" w:rsidR="00FA6F20" w:rsidRDefault="00FA6F20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8"/>
          <w:szCs w:val="28"/>
          <w:lang w:val="en-GB" w:eastAsia="fr-FR" w:bidi="x-none"/>
        </w:rPr>
      </w:pPr>
    </w:p>
    <w:p w14:paraId="00549668" w14:textId="2F34837F" w:rsidR="0037787A" w:rsidRPr="008956C0" w:rsidRDefault="00FA6F20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b/>
          <w:color w:val="auto"/>
        </w:rPr>
      </w:pPr>
      <w:r w:rsidRPr="008956C0">
        <w:rPr>
          <w:rFonts w:ascii="Helvetica Neue UltraLight" w:hAnsi="Helvetica Neue UltraLight"/>
          <w:b/>
          <w:color w:val="auto"/>
        </w:rPr>
        <w:t xml:space="preserve">b) </w:t>
      </w:r>
      <w:r w:rsidR="0037787A" w:rsidRPr="008956C0">
        <w:rPr>
          <w:rFonts w:ascii="Helvetica Neue UltraLight" w:hAnsi="Helvetica Neue UltraLight"/>
          <w:b/>
          <w:color w:val="auto"/>
        </w:rPr>
        <w:t xml:space="preserve">Le fonctionnement du site : </w:t>
      </w:r>
    </w:p>
    <w:p w14:paraId="46DF3AB3" w14:textId="77777777" w:rsidR="0037787A" w:rsidRDefault="0037787A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b/>
          <w:i/>
          <w:color w:val="auto"/>
          <w:sz w:val="28"/>
          <w:szCs w:val="28"/>
          <w:u w:val="single"/>
        </w:rPr>
      </w:pPr>
    </w:p>
    <w:p w14:paraId="1072A91E" w14:textId="77777777" w:rsidR="002F4CBB" w:rsidRDefault="002F4CBB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b/>
          <w:i/>
          <w:color w:val="auto"/>
          <w:sz w:val="28"/>
          <w:szCs w:val="28"/>
          <w:u w:val="single"/>
        </w:rPr>
      </w:pPr>
    </w:p>
    <w:p w14:paraId="7CDBCF0C" w14:textId="0958E8B1" w:rsidR="0037787A" w:rsidRDefault="00B614EE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8"/>
          <w:szCs w:val="28"/>
          <w:lang w:val="en-GB" w:eastAsia="fr-FR" w:bidi="x-none"/>
        </w:rPr>
      </w:pPr>
      <w:r>
        <w:rPr>
          <w:rFonts w:ascii="Times New Roman" w:eastAsia="Times New Roman" w:hAnsi="Times New Roman"/>
          <w:noProof/>
          <w:color w:val="auto"/>
          <w:sz w:val="28"/>
          <w:szCs w:val="28"/>
          <w:lang w:val="fr-FR" w:eastAsia="fr-FR"/>
        </w:rPr>
        <w:drawing>
          <wp:inline distT="0" distB="0" distL="0" distR="0" wp14:anchorId="32E39110" wp14:editId="7DD725D9">
            <wp:extent cx="6116320" cy="4526915"/>
            <wp:effectExtent l="0" t="0" r="508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́ma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548E1" w14:textId="77777777" w:rsidR="0037787A" w:rsidRDefault="0037787A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</w:p>
    <w:p w14:paraId="0FA6466B" w14:textId="7D68C993" w:rsidR="003C0A30" w:rsidRDefault="00CD7A0B" w:rsidP="00A43CF7">
      <w:pPr>
        <w:pStyle w:val="FreeForm"/>
        <w:tabs>
          <w:tab w:val="left" w:pos="2160"/>
        </w:tabs>
        <w:rPr>
          <w:rFonts w:ascii="Helvetica Neue UltraLight" w:hAnsi="Helvetica Neue UltraLight"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ab/>
      </w:r>
      <w:r>
        <w:rPr>
          <w:rFonts w:ascii="Helvetica Neue UltraLight" w:hAnsi="Helvetica Neue UltraLight"/>
          <w:color w:val="auto"/>
          <w:sz w:val="28"/>
          <w:szCs w:val="28"/>
        </w:rPr>
        <w:tab/>
      </w:r>
      <w:r>
        <w:rPr>
          <w:rFonts w:ascii="Helvetica Neue UltraLight" w:hAnsi="Helvetica Neue UltraLight"/>
          <w:color w:val="auto"/>
          <w:sz w:val="28"/>
          <w:szCs w:val="28"/>
        </w:rPr>
        <w:tab/>
      </w:r>
      <w:r>
        <w:rPr>
          <w:rFonts w:ascii="Helvetica Neue UltraLight" w:hAnsi="Helvetica Neue UltraLight"/>
          <w:color w:val="auto"/>
          <w:sz w:val="28"/>
          <w:szCs w:val="28"/>
        </w:rPr>
        <w:tab/>
      </w:r>
    </w:p>
    <w:p w14:paraId="1A11C56E" w14:textId="6CA02B58" w:rsidR="007F0DAE" w:rsidRDefault="0037787A" w:rsidP="0037787A">
      <w:pPr>
        <w:pStyle w:val="FreeForm"/>
        <w:numPr>
          <w:ilvl w:val="0"/>
          <w:numId w:val="2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b/>
          <w:color w:val="auto"/>
          <w:sz w:val="28"/>
          <w:szCs w:val="28"/>
        </w:rPr>
      </w:pPr>
      <w:r w:rsidRPr="008426ED">
        <w:rPr>
          <w:rFonts w:ascii="Helvetica Neue UltraLight" w:hAnsi="Helvetica Neue UltraLight"/>
          <w:b/>
          <w:color w:val="auto"/>
          <w:sz w:val="28"/>
          <w:szCs w:val="28"/>
        </w:rPr>
        <w:t>Répartition des tâches</w:t>
      </w:r>
    </w:p>
    <w:p w14:paraId="2EEE915A" w14:textId="77777777" w:rsidR="0037787A" w:rsidRDefault="0037787A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>Joanne s’occupe advantage de la partie interface avec l’utilisateur, Florent advantage de la partie base de données.</w:t>
      </w:r>
    </w:p>
    <w:p w14:paraId="33F3E6EB" w14:textId="57ABC44E" w:rsidR="0037787A" w:rsidRPr="00B41D85" w:rsidRDefault="0037787A" w:rsidP="00B41D85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>La conception et l’écriture des script pour la réalisaion du gexf seront effectuée en étroite collaboration.</w:t>
      </w:r>
    </w:p>
    <w:p w14:paraId="2E20D547" w14:textId="77777777" w:rsidR="002D16A2" w:rsidRDefault="002D16A2" w:rsidP="00A43CF7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b/>
          <w:color w:val="auto"/>
          <w:sz w:val="28"/>
          <w:szCs w:val="28"/>
        </w:rPr>
      </w:pPr>
    </w:p>
    <w:p w14:paraId="24AC0755" w14:textId="77777777" w:rsidR="002E662A" w:rsidRDefault="002E662A" w:rsidP="00A43CF7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b/>
          <w:color w:val="auto"/>
          <w:sz w:val="28"/>
          <w:szCs w:val="28"/>
        </w:rPr>
      </w:pPr>
    </w:p>
    <w:p w14:paraId="52091455" w14:textId="3A1175BF" w:rsidR="0037787A" w:rsidRPr="00D77704" w:rsidRDefault="00101339" w:rsidP="0037787A">
      <w:pPr>
        <w:pStyle w:val="FreeForm"/>
        <w:numPr>
          <w:ilvl w:val="0"/>
          <w:numId w:val="2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b/>
          <w:color w:val="auto"/>
          <w:sz w:val="28"/>
          <w:szCs w:val="28"/>
        </w:rPr>
      </w:pPr>
      <w:r>
        <w:rPr>
          <w:rFonts w:ascii="Helvetica Neue UltraLight" w:hAnsi="Helvetica Neue UltraLight"/>
          <w:b/>
          <w:color w:val="auto"/>
          <w:sz w:val="28"/>
          <w:szCs w:val="28"/>
        </w:rPr>
        <w:t xml:space="preserve">Phase réalisée : </w:t>
      </w:r>
    </w:p>
    <w:p w14:paraId="6357DEBB" w14:textId="77777777" w:rsidR="0037787A" w:rsidRPr="007844E7" w:rsidRDefault="0037787A" w:rsidP="0037787A">
      <w:pPr>
        <w:pStyle w:val="FreeForm"/>
        <w:numPr>
          <w:ilvl w:val="1"/>
          <w:numId w:val="1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8"/>
          <w:szCs w:val="28"/>
          <w:lang w:val="en-GB" w:eastAsia="fr-FR" w:bidi="x-none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>Pages d’accueil</w:t>
      </w:r>
    </w:p>
    <w:p w14:paraId="0F6A7BC8" w14:textId="51BB93E4" w:rsidR="0037787A" w:rsidRPr="007844E7" w:rsidRDefault="0037787A" w:rsidP="0037787A">
      <w:pPr>
        <w:pStyle w:val="FreeForm"/>
        <w:numPr>
          <w:ilvl w:val="1"/>
          <w:numId w:val="1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8"/>
          <w:szCs w:val="28"/>
          <w:lang w:val="en-GB" w:eastAsia="fr-FR" w:bidi="x-none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>Formulaire de saisie des données</w:t>
      </w:r>
      <w:r w:rsidR="00E674D1">
        <w:rPr>
          <w:rFonts w:ascii="Helvetica Neue UltraLight" w:hAnsi="Helvetica Neue UltraLight"/>
          <w:color w:val="auto"/>
          <w:sz w:val="28"/>
          <w:szCs w:val="28"/>
        </w:rPr>
        <w:t xml:space="preserve"> brut</w:t>
      </w:r>
    </w:p>
    <w:p w14:paraId="4A33A827" w14:textId="77777777" w:rsidR="0037787A" w:rsidRPr="00DA795D" w:rsidRDefault="0037787A" w:rsidP="0037787A">
      <w:pPr>
        <w:pStyle w:val="FreeForm"/>
        <w:numPr>
          <w:ilvl w:val="1"/>
          <w:numId w:val="1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8"/>
          <w:szCs w:val="28"/>
          <w:lang w:val="en-GB" w:eastAsia="fr-FR" w:bidi="x-none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>La Structure de la base de donnée</w:t>
      </w:r>
    </w:p>
    <w:p w14:paraId="6352A7B6" w14:textId="77777777" w:rsidR="0037787A" w:rsidRDefault="0037787A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</w:p>
    <w:p w14:paraId="3C967AD7" w14:textId="77777777" w:rsidR="00E55E7D" w:rsidRDefault="00E55E7D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8"/>
          <w:szCs w:val="28"/>
          <w:lang w:val="en-GB" w:eastAsia="fr-FR" w:bidi="x-none"/>
        </w:rPr>
      </w:pPr>
    </w:p>
    <w:p w14:paraId="4BFA1C03" w14:textId="787168E8" w:rsidR="00202E02" w:rsidRDefault="00202E02" w:rsidP="00202E02">
      <w:pPr>
        <w:pStyle w:val="FreeForm"/>
        <w:numPr>
          <w:ilvl w:val="0"/>
          <w:numId w:val="2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b/>
          <w:color w:val="auto"/>
          <w:sz w:val="28"/>
          <w:szCs w:val="28"/>
        </w:rPr>
      </w:pPr>
      <w:r>
        <w:rPr>
          <w:rFonts w:ascii="Helvetica Neue UltraLight" w:hAnsi="Helvetica Neue UltraLight"/>
          <w:b/>
          <w:color w:val="auto"/>
          <w:sz w:val="28"/>
          <w:szCs w:val="28"/>
        </w:rPr>
        <w:t>En cours :</w:t>
      </w:r>
    </w:p>
    <w:p w14:paraId="71B0EE63" w14:textId="098B585B" w:rsidR="00202E02" w:rsidRPr="007844E7" w:rsidRDefault="00202E02" w:rsidP="00202E02">
      <w:pPr>
        <w:pStyle w:val="FreeForm"/>
        <w:numPr>
          <w:ilvl w:val="0"/>
          <w:numId w:val="5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8"/>
          <w:szCs w:val="28"/>
          <w:lang w:val="en-GB" w:eastAsia="fr-FR" w:bidi="x-none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>Formulaire de saisie des données</w:t>
      </w:r>
      <w:r w:rsidR="00E674D1">
        <w:rPr>
          <w:rFonts w:ascii="Helvetica Neue UltraLight" w:hAnsi="Helvetica Neue UltraLight"/>
          <w:color w:val="auto"/>
          <w:sz w:val="28"/>
          <w:szCs w:val="28"/>
        </w:rPr>
        <w:t xml:space="preserve"> qui s’auto-construit</w:t>
      </w:r>
      <w:r w:rsidR="008F21F3">
        <w:rPr>
          <w:rFonts w:ascii="Helvetica Neue UltraLight" w:hAnsi="Helvetica Neue UltraLight"/>
          <w:color w:val="auto"/>
          <w:sz w:val="28"/>
          <w:szCs w:val="28"/>
        </w:rPr>
        <w:t xml:space="preserve"> </w:t>
      </w:r>
      <w:r w:rsidR="008F21F3" w:rsidRPr="008F21F3">
        <w:rPr>
          <w:rFonts w:ascii="Helvetica Neue UltraLight" w:hAnsi="Helvetica Neue UltraLight"/>
          <w:color w:val="auto"/>
        </w:rPr>
        <w:t>(tant qu’il y a des données : acteurs, projets, mots clefs à ajouter)</w:t>
      </w:r>
    </w:p>
    <w:p w14:paraId="090B3C99" w14:textId="77777777" w:rsidR="00202E02" w:rsidRPr="00202E02" w:rsidRDefault="00202E02" w:rsidP="00202E02">
      <w:pPr>
        <w:pStyle w:val="FreeForm"/>
        <w:numPr>
          <w:ilvl w:val="0"/>
          <w:numId w:val="5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8"/>
          <w:szCs w:val="28"/>
          <w:lang w:val="en-GB" w:eastAsia="fr-FR" w:bidi="x-none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>La gestion des login et password des différents administrateurs</w:t>
      </w:r>
    </w:p>
    <w:p w14:paraId="3C21D279" w14:textId="4C846D94" w:rsidR="00E24CFB" w:rsidRDefault="00E24CFB">
      <w:pPr>
        <w:pStyle w:val="Body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sectPr w:rsidR="00E24CFB" w:rsidSect="00B83383">
          <w:headerReference w:type="even" r:id="rId15"/>
          <w:headerReference w:type="default" r:id="rId16"/>
          <w:footerReference w:type="even" r:id="rId17"/>
          <w:footerReference w:type="default" r:id="rId18"/>
          <w:pgSz w:w="11900" w:h="16840"/>
          <w:pgMar w:top="1134" w:right="1134" w:bottom="1134" w:left="1134" w:header="709" w:footer="850" w:gutter="0"/>
          <w:cols w:space="720"/>
        </w:sectPr>
      </w:pPr>
    </w:p>
    <w:p w14:paraId="2E2932F6" w14:textId="063DE3E7" w:rsidR="00EC4082" w:rsidRDefault="001D739B">
      <w:pPr>
        <w:pStyle w:val="Body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0"/>
          <w:lang w:val="en-GB" w:eastAsia="fr-FR" w:bidi="x-none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281D2B47" wp14:editId="74C5C4C4">
                <wp:simplePos x="0" y="0"/>
                <wp:positionH relativeFrom="page">
                  <wp:posOffset>314960</wp:posOffset>
                </wp:positionH>
                <wp:positionV relativeFrom="page">
                  <wp:posOffset>330200</wp:posOffset>
                </wp:positionV>
                <wp:extent cx="3286760" cy="929640"/>
                <wp:effectExtent l="0" t="0" r="15240" b="10160"/>
                <wp:wrapNone/>
                <wp:docPr id="45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86760" cy="929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DE74B4" w14:textId="78CE26E1" w:rsidR="00BE38D6" w:rsidRPr="00210190" w:rsidRDefault="00BE38D6" w:rsidP="00EC4082">
                            <w:pPr>
                              <w:pStyle w:val="FreeForm"/>
                              <w:tabs>
                                <w:tab w:val="left" w:pos="709"/>
                                <w:tab w:val="left" w:pos="1417"/>
                                <w:tab w:val="left" w:pos="2126"/>
                                <w:tab w:val="left" w:pos="2835"/>
                                <w:tab w:val="left" w:pos="3543"/>
                                <w:tab w:val="left" w:pos="4252"/>
                                <w:tab w:val="left" w:pos="4961"/>
                                <w:tab w:val="left" w:pos="5669"/>
                                <w:tab w:val="left" w:pos="6378"/>
                                <w:tab w:val="left" w:pos="7087"/>
                                <w:tab w:val="left" w:pos="7795"/>
                                <w:tab w:val="left" w:pos="8504"/>
                                <w:tab w:val="left" w:pos="9213"/>
                                <w:tab w:val="left" w:pos="9921"/>
                                <w:tab w:val="left" w:pos="10630"/>
                                <w:tab w:val="left" w:pos="11339"/>
                                <w:tab w:val="left" w:pos="12047"/>
                                <w:tab w:val="left" w:pos="12756"/>
                                <w:tab w:val="left" w:pos="13465"/>
                                <w:tab w:val="left" w:pos="14173"/>
                              </w:tabs>
                              <w:rPr>
                                <w:rFonts w:ascii="Times New Roman" w:eastAsia="Times New Roman" w:hAnsi="Times New Roman"/>
                                <w:color w:val="auto"/>
                                <w:sz w:val="20"/>
                                <w:lang w:val="en-GB" w:eastAsia="fr-FR" w:bidi="x-none"/>
                              </w:rPr>
                            </w:pPr>
                            <w:r>
                              <w:rPr>
                                <w:rFonts w:ascii="Helvetica Neue UltraLight" w:hAnsi="Helvetica Neue UltraLight"/>
                                <w:color w:val="auto"/>
                                <w:sz w:val="96"/>
                              </w:rPr>
                              <w:t>To Do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40" style="position:absolute;margin-left:24.8pt;margin-top:26pt;width:258.8pt;height:73.2pt;z-index:251693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" filled="f" stroked="f" strokeweight="1pt">
                <v:path arrowok="t"/>
                <v:textbox inset="0,0,0,0">
                  <w:txbxContent>
                    <w:p w14:paraId="73DE74B4" w14:textId="78CE26E1" w:rsidR="00BE38D6" w:rsidRPr="00210190" w:rsidRDefault="00BE38D6" w:rsidP="00EC4082">
                      <w:pPr>
                        <w:pStyle w:val="FreeForm"/>
                        <w:tabs>
                          <w:tab w:val="left" w:pos="709"/>
                          <w:tab w:val="left" w:pos="1417"/>
                          <w:tab w:val="left" w:pos="2126"/>
                          <w:tab w:val="left" w:pos="2835"/>
                          <w:tab w:val="left" w:pos="3543"/>
                          <w:tab w:val="left" w:pos="4252"/>
                          <w:tab w:val="left" w:pos="4961"/>
                          <w:tab w:val="left" w:pos="5669"/>
                          <w:tab w:val="left" w:pos="6378"/>
                          <w:tab w:val="left" w:pos="7087"/>
                          <w:tab w:val="left" w:pos="7795"/>
                          <w:tab w:val="left" w:pos="8504"/>
                          <w:tab w:val="left" w:pos="9213"/>
                          <w:tab w:val="left" w:pos="9921"/>
                          <w:tab w:val="left" w:pos="10630"/>
                          <w:tab w:val="left" w:pos="11339"/>
                          <w:tab w:val="left" w:pos="12047"/>
                          <w:tab w:val="left" w:pos="12756"/>
                          <w:tab w:val="left" w:pos="13465"/>
                          <w:tab w:val="left" w:pos="14173"/>
                        </w:tabs>
                        <w:rPr>
                          <w:rFonts w:ascii="Times New Roman" w:eastAsia="Times New Roman" w:hAnsi="Times New Roman"/>
                          <w:color w:val="auto"/>
                          <w:sz w:val="20"/>
                          <w:lang w:val="en-GB" w:eastAsia="fr-FR" w:bidi="x-none"/>
                        </w:rPr>
                      </w:pPr>
                      <w:r>
                        <w:rPr>
                          <w:rFonts w:ascii="Helvetica Neue UltraLight" w:hAnsi="Helvetica Neue UltraLight"/>
                          <w:color w:val="auto"/>
                          <w:sz w:val="96"/>
                        </w:rPr>
                        <w:t>To Do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7D94CE05" w14:textId="77777777" w:rsidR="00EC4082" w:rsidRDefault="00EC4082">
      <w:pPr>
        <w:pStyle w:val="Body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0"/>
          <w:lang w:val="en-GB" w:eastAsia="fr-FR" w:bidi="x-none"/>
        </w:rPr>
      </w:pPr>
    </w:p>
    <w:p w14:paraId="50B0A108" w14:textId="604D6D34" w:rsidR="00EC4082" w:rsidRDefault="00EC4082">
      <w:pPr>
        <w:pStyle w:val="Body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0"/>
          <w:lang w:val="en-GB" w:eastAsia="fr-FR" w:bidi="x-none"/>
        </w:rPr>
      </w:pPr>
    </w:p>
    <w:p w14:paraId="13E06A87" w14:textId="77777777" w:rsidR="00F5381E" w:rsidRDefault="00F5381E" w:rsidP="00721FF0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0"/>
          <w:lang w:val="en-GB" w:eastAsia="fr-FR" w:bidi="x-none"/>
        </w:rPr>
      </w:pPr>
    </w:p>
    <w:p w14:paraId="58AAFD82" w14:textId="13420B31" w:rsidR="00721FF0" w:rsidRPr="00A67AD8" w:rsidRDefault="00721FF0" w:rsidP="00721FF0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b/>
          <w:color w:val="auto"/>
          <w:sz w:val="28"/>
          <w:szCs w:val="28"/>
        </w:rPr>
      </w:pPr>
      <w:r w:rsidRPr="009A1086">
        <w:rPr>
          <w:rFonts w:ascii="Helvetica Neue UltraLight" w:hAnsi="Helvetica Neue UltraLight"/>
          <w:b/>
          <w:color w:val="auto"/>
          <w:sz w:val="28"/>
          <w:szCs w:val="28"/>
        </w:rPr>
        <w:t xml:space="preserve">AVANT LES VACANCES : </w:t>
      </w:r>
      <w:r>
        <w:rPr>
          <w:rFonts w:ascii="Helvetica Neue UltraLight" w:hAnsi="Helvetica Neue UltraLight"/>
          <w:color w:val="auto"/>
          <w:sz w:val="28"/>
          <w:szCs w:val="28"/>
        </w:rPr>
        <w:t xml:space="preserve">Finir la realization du site web : </w:t>
      </w:r>
    </w:p>
    <w:p w14:paraId="32CC54D9" w14:textId="77777777" w:rsidR="00721FF0" w:rsidRPr="00544FD6" w:rsidRDefault="00721FF0" w:rsidP="00721FF0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b/>
          <w:color w:val="auto"/>
          <w:sz w:val="28"/>
          <w:szCs w:val="28"/>
        </w:rPr>
      </w:pPr>
      <w:r>
        <w:rPr>
          <w:rFonts w:ascii="Helvetica Neue UltraLight" w:hAnsi="Helvetica Neue UltraLight"/>
          <w:b/>
          <w:color w:val="auto"/>
          <w:sz w:val="28"/>
          <w:szCs w:val="28"/>
        </w:rPr>
        <w:t>Du</w:t>
      </w:r>
      <w:r w:rsidRPr="00544FD6">
        <w:rPr>
          <w:rFonts w:ascii="Helvetica Neue UltraLight" w:hAnsi="Helvetica Neue UltraLight"/>
          <w:b/>
          <w:color w:val="auto"/>
          <w:sz w:val="28"/>
          <w:szCs w:val="28"/>
        </w:rPr>
        <w:t xml:space="preserve"> 3 au 9 décembre : </w:t>
      </w:r>
    </w:p>
    <w:p w14:paraId="63DFD389" w14:textId="77777777" w:rsidR="00721FF0" w:rsidRDefault="00721FF0" w:rsidP="00721FF0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ab/>
        <w:t>Écrire l’algorithme permettant la mise à jour du gexf (Joanne &amp; Florent)</w:t>
      </w:r>
    </w:p>
    <w:p w14:paraId="1CC30C48" w14:textId="77777777" w:rsidR="00721FF0" w:rsidRPr="00544FD6" w:rsidRDefault="00721FF0" w:rsidP="00721FF0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b/>
          <w:color w:val="auto"/>
          <w:sz w:val="28"/>
          <w:szCs w:val="28"/>
        </w:rPr>
      </w:pPr>
      <w:r>
        <w:rPr>
          <w:rFonts w:ascii="Helvetica Neue UltraLight" w:hAnsi="Helvetica Neue UltraLight"/>
          <w:b/>
          <w:color w:val="auto"/>
          <w:sz w:val="28"/>
          <w:szCs w:val="28"/>
        </w:rPr>
        <w:t>Du 10 au 16</w:t>
      </w:r>
      <w:r w:rsidRPr="00544FD6">
        <w:rPr>
          <w:rFonts w:ascii="Helvetica Neue UltraLight" w:hAnsi="Helvetica Neue UltraLight"/>
          <w:b/>
          <w:color w:val="auto"/>
          <w:sz w:val="28"/>
          <w:szCs w:val="28"/>
        </w:rPr>
        <w:t xml:space="preserve"> décembre : </w:t>
      </w:r>
      <w:r>
        <w:rPr>
          <w:rFonts w:ascii="Helvetica Neue UltraLight" w:hAnsi="Helvetica Neue UltraLight"/>
          <w:color w:val="auto"/>
          <w:sz w:val="28"/>
          <w:szCs w:val="28"/>
        </w:rPr>
        <w:t xml:space="preserve"> </w:t>
      </w:r>
    </w:p>
    <w:p w14:paraId="01BAF403" w14:textId="77777777" w:rsidR="00721FF0" w:rsidRDefault="00721FF0" w:rsidP="00721FF0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ab/>
        <w:t>Implémenter l’algorithme (Florent)</w:t>
      </w:r>
    </w:p>
    <w:p w14:paraId="7C2FBFFF" w14:textId="77777777" w:rsidR="00721FF0" w:rsidRDefault="00721FF0" w:rsidP="00721FF0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ab/>
        <w:t>Pages HTML pour la visualization des graphes (Joanne)</w:t>
      </w:r>
    </w:p>
    <w:p w14:paraId="6940CBD5" w14:textId="3C7F3D90" w:rsidR="000A362F" w:rsidRDefault="000A362F" w:rsidP="00721FF0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ab/>
        <w:t>Script pour récupérer et insérer les données dans la BD à partir du formulaire (Joanne &amp; Florent)</w:t>
      </w:r>
    </w:p>
    <w:p w14:paraId="6DA46791" w14:textId="57260954" w:rsidR="000A362F" w:rsidRPr="00544FD6" w:rsidRDefault="00721FF0" w:rsidP="00721FF0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b/>
          <w:color w:val="auto"/>
          <w:sz w:val="28"/>
          <w:szCs w:val="28"/>
        </w:rPr>
      </w:pPr>
      <w:r>
        <w:rPr>
          <w:rFonts w:ascii="Helvetica Neue UltraLight" w:hAnsi="Helvetica Neue UltraLight"/>
          <w:b/>
          <w:color w:val="auto"/>
          <w:sz w:val="28"/>
          <w:szCs w:val="28"/>
        </w:rPr>
        <w:t>Du 17 au 22</w:t>
      </w:r>
      <w:r w:rsidRPr="00544FD6">
        <w:rPr>
          <w:rFonts w:ascii="Helvetica Neue UltraLight" w:hAnsi="Helvetica Neue UltraLight"/>
          <w:b/>
          <w:color w:val="auto"/>
          <w:sz w:val="28"/>
          <w:szCs w:val="28"/>
        </w:rPr>
        <w:t xml:space="preserve"> décembre : </w:t>
      </w:r>
    </w:p>
    <w:p w14:paraId="5A4E6A24" w14:textId="77777777" w:rsidR="00721FF0" w:rsidRDefault="00721FF0" w:rsidP="00721FF0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ab/>
        <w:t>Pages HTML pour les outils statistiques (Joanne)</w:t>
      </w:r>
    </w:p>
    <w:p w14:paraId="0D4AC424" w14:textId="77777777" w:rsidR="00721FF0" w:rsidRDefault="00721FF0" w:rsidP="00721FF0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ab/>
        <w:t>Pages HTML pour l’admin (Florent)</w:t>
      </w:r>
    </w:p>
    <w:p w14:paraId="4EC1B173" w14:textId="2FA5FC98" w:rsidR="004F35E3" w:rsidRDefault="004F35E3" w:rsidP="00721FF0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ab/>
        <w:t>Faire un brainstorming pour trouver un nom au projet</w:t>
      </w:r>
    </w:p>
    <w:p w14:paraId="0853637C" w14:textId="77777777" w:rsidR="00721FF0" w:rsidRDefault="00721FF0" w:rsidP="00721FF0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</w:p>
    <w:p w14:paraId="021C4DB0" w14:textId="77777777" w:rsidR="00721FF0" w:rsidRDefault="00721FF0" w:rsidP="00721FF0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</w:p>
    <w:p w14:paraId="12DD10E9" w14:textId="77777777" w:rsidR="00721FF0" w:rsidRPr="009A1086" w:rsidRDefault="00721FF0" w:rsidP="00721FF0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b/>
          <w:color w:val="auto"/>
          <w:sz w:val="28"/>
          <w:szCs w:val="28"/>
        </w:rPr>
      </w:pPr>
      <w:r w:rsidRPr="009A1086">
        <w:rPr>
          <w:rFonts w:ascii="Helvetica Neue UltraLight" w:hAnsi="Helvetica Neue UltraLight"/>
          <w:b/>
          <w:color w:val="auto"/>
          <w:sz w:val="28"/>
          <w:szCs w:val="28"/>
        </w:rPr>
        <w:t xml:space="preserve">PENDANT LES VACANCES : </w:t>
      </w:r>
    </w:p>
    <w:p w14:paraId="45DE886C" w14:textId="3042343D" w:rsidR="00721FF0" w:rsidRDefault="00563955" w:rsidP="00721FF0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ab/>
      </w:r>
      <w:r w:rsidR="00721FF0">
        <w:rPr>
          <w:rFonts w:ascii="Helvetica Neue UltraLight" w:hAnsi="Helvetica Neue UltraLight"/>
          <w:color w:val="auto"/>
          <w:sz w:val="28"/>
          <w:szCs w:val="28"/>
        </w:rPr>
        <w:t>Mettre en ligne le site web donnant accés à la librairie.</w:t>
      </w:r>
      <w:r w:rsidR="00721FF0" w:rsidRPr="0069001F">
        <w:rPr>
          <w:rFonts w:ascii="Helvetica Neue UltraLight" w:hAnsi="Helvetica Neue UltraLight"/>
          <w:color w:val="auto"/>
          <w:sz w:val="28"/>
          <w:szCs w:val="28"/>
        </w:rPr>
        <w:t xml:space="preserve"> </w:t>
      </w:r>
      <w:r w:rsidR="00721FF0">
        <w:rPr>
          <w:rFonts w:ascii="Helvetica Neue UltraLight" w:hAnsi="Helvetica Neue UltraLight"/>
          <w:color w:val="auto"/>
          <w:sz w:val="28"/>
          <w:szCs w:val="28"/>
        </w:rPr>
        <w:t>(Florent)</w:t>
      </w:r>
    </w:p>
    <w:p w14:paraId="0524768C" w14:textId="76DADBED" w:rsidR="00721FF0" w:rsidRDefault="00563955" w:rsidP="00721FF0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ab/>
      </w:r>
      <w:r w:rsidR="00721FF0">
        <w:rPr>
          <w:rFonts w:ascii="Helvetica Neue UltraLight" w:hAnsi="Helvetica Neue UltraLight"/>
          <w:color w:val="auto"/>
          <w:sz w:val="28"/>
          <w:szCs w:val="28"/>
        </w:rPr>
        <w:t>Rédiger une documentation détaillée et un guide de bonne conduit. (Joanne)</w:t>
      </w:r>
    </w:p>
    <w:p w14:paraId="3A8FE15A" w14:textId="39323795" w:rsidR="004F35E3" w:rsidRDefault="004F35E3" w:rsidP="00721FF0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ab/>
        <w:t>Réaliser un site à partir de la librarie pour le DD à l’UTC</w:t>
      </w:r>
    </w:p>
    <w:p w14:paraId="62E48E22" w14:textId="1FCEA007" w:rsidR="00721FF0" w:rsidRDefault="004F35E3" w:rsidP="00721FF0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ab/>
      </w:r>
      <w:r>
        <w:rPr>
          <w:rFonts w:ascii="Helvetica Neue UltraLight" w:hAnsi="Helvetica Neue UltraLight"/>
          <w:color w:val="auto"/>
          <w:sz w:val="28"/>
          <w:szCs w:val="28"/>
        </w:rPr>
        <w:tab/>
        <w:t>(idée de nom de projet, proposée par Franck Ghitalla : D</w:t>
      </w:r>
      <w:r w:rsidRPr="004F35E3">
        <w:rPr>
          <w:rFonts w:ascii="Helvetica Neue UltraLight" w:hAnsi="Helvetica Neue UltraLight"/>
          <w:color w:val="auto"/>
          <w:sz w:val="28"/>
          <w:szCs w:val="28"/>
          <w:vertAlign w:val="superscript"/>
        </w:rPr>
        <w:t>2</w:t>
      </w:r>
      <w:r>
        <w:rPr>
          <w:rFonts w:ascii="Helvetica Neue UltraLight" w:hAnsi="Helvetica Neue UltraLight"/>
          <w:color w:val="auto"/>
          <w:sz w:val="28"/>
          <w:szCs w:val="28"/>
        </w:rPr>
        <w:t>Map)</w:t>
      </w:r>
    </w:p>
    <w:p w14:paraId="475E2FF2" w14:textId="77777777" w:rsidR="00B51F2D" w:rsidRPr="0049420F" w:rsidRDefault="00B51F2D" w:rsidP="00721FF0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</w:p>
    <w:p w14:paraId="686B9577" w14:textId="1132923B" w:rsidR="00EC4082" w:rsidRDefault="00EC4082">
      <w:pPr>
        <w:pStyle w:val="Body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0"/>
          <w:lang w:val="en-GB" w:eastAsia="fr-FR" w:bidi="x-none"/>
        </w:rPr>
      </w:pPr>
    </w:p>
    <w:p w14:paraId="3576D1A7" w14:textId="5C209522" w:rsidR="0087466F" w:rsidRDefault="00516629">
      <w:pPr>
        <w:pStyle w:val="Body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0"/>
          <w:lang w:val="en-GB" w:eastAsia="fr-FR" w:bidi="x-none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22DECF61" wp14:editId="1E9F562D">
                <wp:simplePos x="0" y="0"/>
                <wp:positionH relativeFrom="page">
                  <wp:posOffset>313055</wp:posOffset>
                </wp:positionH>
                <wp:positionV relativeFrom="page">
                  <wp:posOffset>5318337</wp:posOffset>
                </wp:positionV>
                <wp:extent cx="3286760" cy="929640"/>
                <wp:effectExtent l="0" t="0" r="15240" b="10160"/>
                <wp:wrapNone/>
                <wp:docPr id="53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86760" cy="929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512E38" w14:textId="57D19B07" w:rsidR="00BE38D6" w:rsidRPr="00210190" w:rsidRDefault="00BE38D6" w:rsidP="001D739B">
                            <w:pPr>
                              <w:pStyle w:val="FreeForm"/>
                              <w:tabs>
                                <w:tab w:val="left" w:pos="709"/>
                                <w:tab w:val="left" w:pos="1417"/>
                                <w:tab w:val="left" w:pos="2126"/>
                                <w:tab w:val="left" w:pos="2835"/>
                                <w:tab w:val="left" w:pos="3543"/>
                                <w:tab w:val="left" w:pos="4252"/>
                                <w:tab w:val="left" w:pos="4961"/>
                                <w:tab w:val="left" w:pos="5669"/>
                                <w:tab w:val="left" w:pos="6378"/>
                                <w:tab w:val="left" w:pos="7087"/>
                                <w:tab w:val="left" w:pos="7795"/>
                                <w:tab w:val="left" w:pos="8504"/>
                                <w:tab w:val="left" w:pos="9213"/>
                                <w:tab w:val="left" w:pos="9921"/>
                                <w:tab w:val="left" w:pos="10630"/>
                                <w:tab w:val="left" w:pos="11339"/>
                                <w:tab w:val="left" w:pos="12047"/>
                                <w:tab w:val="left" w:pos="12756"/>
                                <w:tab w:val="left" w:pos="13465"/>
                                <w:tab w:val="left" w:pos="14173"/>
                              </w:tabs>
                              <w:rPr>
                                <w:rFonts w:ascii="Times New Roman" w:eastAsia="Times New Roman" w:hAnsi="Times New Roman"/>
                                <w:color w:val="auto"/>
                                <w:sz w:val="20"/>
                                <w:lang w:val="en-GB" w:eastAsia="fr-FR" w:bidi="x-none"/>
                              </w:rPr>
                            </w:pPr>
                            <w:r>
                              <w:rPr>
                                <w:rFonts w:ascii="Helvetica Neue UltraLight" w:hAnsi="Helvetica Neue UltraLight"/>
                                <w:color w:val="auto"/>
                                <w:sz w:val="96"/>
                              </w:rPr>
                              <w:t>Bonus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41" style="position:absolute;margin-left:24.65pt;margin-top:418.75pt;width:258.8pt;height:73.2pt;z-index:251707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" filled="f" stroked="f" strokeweight="1pt">
                <v:path arrowok="t"/>
                <v:textbox inset="0,0,0,0">
                  <w:txbxContent>
                    <w:p w14:paraId="10512E38" w14:textId="57D19B07" w:rsidR="00BE38D6" w:rsidRPr="00210190" w:rsidRDefault="00BE38D6" w:rsidP="001D739B">
                      <w:pPr>
                        <w:pStyle w:val="FreeForm"/>
                        <w:tabs>
                          <w:tab w:val="left" w:pos="709"/>
                          <w:tab w:val="left" w:pos="1417"/>
                          <w:tab w:val="left" w:pos="2126"/>
                          <w:tab w:val="left" w:pos="2835"/>
                          <w:tab w:val="left" w:pos="3543"/>
                          <w:tab w:val="left" w:pos="4252"/>
                          <w:tab w:val="left" w:pos="4961"/>
                          <w:tab w:val="left" w:pos="5669"/>
                          <w:tab w:val="left" w:pos="6378"/>
                          <w:tab w:val="left" w:pos="7087"/>
                          <w:tab w:val="left" w:pos="7795"/>
                          <w:tab w:val="left" w:pos="8504"/>
                          <w:tab w:val="left" w:pos="9213"/>
                          <w:tab w:val="left" w:pos="9921"/>
                          <w:tab w:val="left" w:pos="10630"/>
                          <w:tab w:val="left" w:pos="11339"/>
                          <w:tab w:val="left" w:pos="12047"/>
                          <w:tab w:val="left" w:pos="12756"/>
                          <w:tab w:val="left" w:pos="13465"/>
                          <w:tab w:val="left" w:pos="14173"/>
                        </w:tabs>
                        <w:rPr>
                          <w:rFonts w:ascii="Times New Roman" w:eastAsia="Times New Roman" w:hAnsi="Times New Roman"/>
                          <w:color w:val="auto"/>
                          <w:sz w:val="20"/>
                          <w:lang w:val="en-GB" w:eastAsia="fr-FR" w:bidi="x-none"/>
                        </w:rPr>
                      </w:pPr>
                      <w:r>
                        <w:rPr>
                          <w:rFonts w:ascii="Helvetica Neue UltraLight" w:hAnsi="Helvetica Neue UltraLight"/>
                          <w:color w:val="auto"/>
                          <w:sz w:val="96"/>
                        </w:rPr>
                        <w:t>Bonus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2A55C0EC" w14:textId="77777777" w:rsidR="0087466F" w:rsidRDefault="0087466F">
      <w:pPr>
        <w:pStyle w:val="Body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0"/>
          <w:lang w:val="en-GB" w:eastAsia="fr-FR" w:bidi="x-none"/>
        </w:rPr>
      </w:pPr>
    </w:p>
    <w:p w14:paraId="3A4B8AF0" w14:textId="77777777" w:rsidR="0087466F" w:rsidRPr="0087466F" w:rsidRDefault="0087466F" w:rsidP="0087466F">
      <w:pPr>
        <w:rPr>
          <w:lang w:val="x-none"/>
        </w:rPr>
      </w:pPr>
      <w:bookmarkStart w:id="0" w:name="_GoBack"/>
      <w:bookmarkEnd w:id="0"/>
    </w:p>
    <w:p w14:paraId="787F5318" w14:textId="77777777" w:rsidR="0087466F" w:rsidRPr="0087466F" w:rsidRDefault="0087466F" w:rsidP="0087466F">
      <w:pPr>
        <w:rPr>
          <w:lang w:val="x-none"/>
        </w:rPr>
      </w:pPr>
    </w:p>
    <w:p w14:paraId="4EFDE9BB" w14:textId="7DFC8392" w:rsidR="00717A0B" w:rsidRDefault="00717A0B" w:rsidP="004B4F95">
      <w:pPr>
        <w:pStyle w:val="FreeForm"/>
        <w:numPr>
          <w:ilvl w:val="0"/>
          <w:numId w:val="1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>Validation du formulaire</w:t>
      </w:r>
    </w:p>
    <w:p w14:paraId="41D23C15" w14:textId="5606D1AB" w:rsidR="00721FF0" w:rsidRDefault="00721FF0" w:rsidP="004B4F95">
      <w:pPr>
        <w:pStyle w:val="FreeForm"/>
        <w:numPr>
          <w:ilvl w:val="0"/>
          <w:numId w:val="1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>Info-bulles pour le vocabulaire liée à la cartographie.</w:t>
      </w:r>
    </w:p>
    <w:p w14:paraId="7A282C1E" w14:textId="5EA68109" w:rsidR="00721FF0" w:rsidRDefault="00721FF0" w:rsidP="00721FF0">
      <w:pPr>
        <w:pStyle w:val="FreeForm"/>
        <w:numPr>
          <w:ilvl w:val="0"/>
          <w:numId w:val="1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r w:rsidRPr="004B4F95">
        <w:rPr>
          <w:rFonts w:ascii="Helvetica Neue UltraLight" w:hAnsi="Helvetica Neue UltraLight"/>
          <w:color w:val="auto"/>
          <w:sz w:val="28"/>
          <w:szCs w:val="28"/>
        </w:rPr>
        <w:t>Autocomplétion des mots-clefs (en utilisant les mots clefs déjà rentrée au moins une fois par un utilisateur)</w:t>
      </w:r>
    </w:p>
    <w:p w14:paraId="45DC58E9" w14:textId="75953A93" w:rsidR="00721FF0" w:rsidRPr="004B4F95" w:rsidRDefault="00721FF0" w:rsidP="004B4F95">
      <w:pPr>
        <w:pStyle w:val="FreeForm"/>
        <w:numPr>
          <w:ilvl w:val="0"/>
          <w:numId w:val="1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r w:rsidRPr="004B4F95">
        <w:rPr>
          <w:rFonts w:ascii="Helvetica Neue UltraLight" w:hAnsi="Helvetica Neue UltraLight"/>
          <w:color w:val="auto"/>
          <w:sz w:val="28"/>
          <w:szCs w:val="28"/>
        </w:rPr>
        <w:t>Recherche d’un acteur/projet/mot clef sur un graphe.</w:t>
      </w:r>
    </w:p>
    <w:p w14:paraId="200368BA" w14:textId="0C030DCE" w:rsidR="004B4F95" w:rsidRDefault="004B4F95" w:rsidP="004B4F95">
      <w:pPr>
        <w:pStyle w:val="FreeForm"/>
        <w:numPr>
          <w:ilvl w:val="0"/>
          <w:numId w:val="1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>Ajouter un forum</w:t>
      </w:r>
    </w:p>
    <w:p w14:paraId="6D9DB442" w14:textId="2257A572" w:rsidR="004B4F95" w:rsidRDefault="004B4F95" w:rsidP="004B4F95">
      <w:pPr>
        <w:pStyle w:val="FreeForm"/>
        <w:numPr>
          <w:ilvl w:val="0"/>
          <w:numId w:val="1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>Faire une version mobile</w:t>
      </w:r>
    </w:p>
    <w:p w14:paraId="27271371" w14:textId="22184A04" w:rsidR="004B4F95" w:rsidRDefault="004B4F95" w:rsidP="004B4F95">
      <w:pPr>
        <w:pStyle w:val="FreeForm"/>
        <w:numPr>
          <w:ilvl w:val="0"/>
          <w:numId w:val="1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>Ajouter la géolocalisation</w:t>
      </w:r>
    </w:p>
    <w:p w14:paraId="05A20596" w14:textId="77777777" w:rsidR="008D08D8" w:rsidRPr="0087466F" w:rsidRDefault="008D08D8" w:rsidP="0087466F">
      <w:pPr>
        <w:rPr>
          <w:lang w:val="x-none"/>
        </w:rPr>
      </w:pPr>
    </w:p>
    <w:p w14:paraId="5E956035" w14:textId="77777777" w:rsidR="0087466F" w:rsidRPr="0087466F" w:rsidRDefault="0087466F" w:rsidP="0087466F">
      <w:pPr>
        <w:rPr>
          <w:lang w:val="x-none"/>
        </w:rPr>
      </w:pPr>
    </w:p>
    <w:p w14:paraId="365821D1" w14:textId="614A883C" w:rsidR="0087466F" w:rsidRPr="0087466F" w:rsidRDefault="008347CB" w:rsidP="0087466F">
      <w:pPr>
        <w:rPr>
          <w:lang w:val="x-none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040539DB" wp14:editId="41DBA5AA">
                <wp:simplePos x="0" y="0"/>
                <wp:positionH relativeFrom="page">
                  <wp:posOffset>257387</wp:posOffset>
                </wp:positionH>
                <wp:positionV relativeFrom="page">
                  <wp:posOffset>8365067</wp:posOffset>
                </wp:positionV>
                <wp:extent cx="3830320" cy="929640"/>
                <wp:effectExtent l="0" t="0" r="5080" b="10160"/>
                <wp:wrapNone/>
                <wp:docPr id="49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30320" cy="929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4DB233" w14:textId="657E32FC" w:rsidR="00BE38D6" w:rsidRPr="00210190" w:rsidRDefault="00BE38D6" w:rsidP="0087466F">
                            <w:pPr>
                              <w:pStyle w:val="FreeForm"/>
                              <w:tabs>
                                <w:tab w:val="left" w:pos="709"/>
                                <w:tab w:val="left" w:pos="1417"/>
                                <w:tab w:val="left" w:pos="2126"/>
                                <w:tab w:val="left" w:pos="2835"/>
                                <w:tab w:val="left" w:pos="3543"/>
                                <w:tab w:val="left" w:pos="4252"/>
                                <w:tab w:val="left" w:pos="4961"/>
                                <w:tab w:val="left" w:pos="5669"/>
                                <w:tab w:val="left" w:pos="6378"/>
                                <w:tab w:val="left" w:pos="7087"/>
                                <w:tab w:val="left" w:pos="7795"/>
                                <w:tab w:val="left" w:pos="8504"/>
                                <w:tab w:val="left" w:pos="9213"/>
                                <w:tab w:val="left" w:pos="9921"/>
                                <w:tab w:val="left" w:pos="10630"/>
                                <w:tab w:val="left" w:pos="11339"/>
                                <w:tab w:val="left" w:pos="12047"/>
                                <w:tab w:val="left" w:pos="12756"/>
                                <w:tab w:val="left" w:pos="13465"/>
                                <w:tab w:val="left" w:pos="14173"/>
                              </w:tabs>
                              <w:rPr>
                                <w:rFonts w:ascii="Times New Roman" w:eastAsia="Times New Roman" w:hAnsi="Times New Roman"/>
                                <w:color w:val="auto"/>
                                <w:sz w:val="20"/>
                                <w:lang w:val="en-GB" w:eastAsia="fr-FR" w:bidi="x-none"/>
                              </w:rPr>
                            </w:pPr>
                            <w:r>
                              <w:rPr>
                                <w:rFonts w:ascii="Helvetica Neue UltraLight" w:hAnsi="Helvetica Neue UltraLight"/>
                                <w:color w:val="auto"/>
                                <w:sz w:val="96"/>
                              </w:rPr>
                              <w:t>Aprés l’UV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42" style="position:absolute;margin-left:20.25pt;margin-top:658.65pt;width:301.6pt;height:73.2pt;z-index:251699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" filled="f" stroked="f" strokeweight="1pt">
                <v:path arrowok="t"/>
                <v:textbox inset="0,0,0,0">
                  <w:txbxContent>
                    <w:p w14:paraId="044DB233" w14:textId="657E32FC" w:rsidR="00BE38D6" w:rsidRPr="00210190" w:rsidRDefault="00BE38D6" w:rsidP="0087466F">
                      <w:pPr>
                        <w:pStyle w:val="FreeForm"/>
                        <w:tabs>
                          <w:tab w:val="left" w:pos="709"/>
                          <w:tab w:val="left" w:pos="1417"/>
                          <w:tab w:val="left" w:pos="2126"/>
                          <w:tab w:val="left" w:pos="2835"/>
                          <w:tab w:val="left" w:pos="3543"/>
                          <w:tab w:val="left" w:pos="4252"/>
                          <w:tab w:val="left" w:pos="4961"/>
                          <w:tab w:val="left" w:pos="5669"/>
                          <w:tab w:val="left" w:pos="6378"/>
                          <w:tab w:val="left" w:pos="7087"/>
                          <w:tab w:val="left" w:pos="7795"/>
                          <w:tab w:val="left" w:pos="8504"/>
                          <w:tab w:val="left" w:pos="9213"/>
                          <w:tab w:val="left" w:pos="9921"/>
                          <w:tab w:val="left" w:pos="10630"/>
                          <w:tab w:val="left" w:pos="11339"/>
                          <w:tab w:val="left" w:pos="12047"/>
                          <w:tab w:val="left" w:pos="12756"/>
                          <w:tab w:val="left" w:pos="13465"/>
                          <w:tab w:val="left" w:pos="14173"/>
                        </w:tabs>
                        <w:rPr>
                          <w:rFonts w:ascii="Times New Roman" w:eastAsia="Times New Roman" w:hAnsi="Times New Roman"/>
                          <w:color w:val="auto"/>
                          <w:sz w:val="20"/>
                          <w:lang w:val="en-GB" w:eastAsia="fr-FR" w:bidi="x-none"/>
                        </w:rPr>
                      </w:pPr>
                      <w:proofErr w:type="spellStart"/>
                      <w:r>
                        <w:rPr>
                          <w:rFonts w:ascii="Helvetica Neue UltraLight" w:hAnsi="Helvetica Neue UltraLight"/>
                          <w:color w:val="auto"/>
                          <w:sz w:val="96"/>
                        </w:rPr>
                        <w:t>Aprés</w:t>
                      </w:r>
                      <w:proofErr w:type="spellEnd"/>
                      <w:r>
                        <w:rPr>
                          <w:rFonts w:ascii="Helvetica Neue UltraLight" w:hAnsi="Helvetica Neue UltraLight"/>
                          <w:color w:val="auto"/>
                          <w:sz w:val="9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Helvetica Neue UltraLight" w:hAnsi="Helvetica Neue UltraLight"/>
                          <w:color w:val="auto"/>
                          <w:sz w:val="96"/>
                        </w:rPr>
                        <w:t>l’UV</w:t>
                      </w:r>
                      <w:proofErr w:type="spellEnd"/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63D3311D" w14:textId="77777777" w:rsidR="0087466F" w:rsidRPr="0087466F" w:rsidRDefault="0087466F" w:rsidP="0087466F">
      <w:pPr>
        <w:rPr>
          <w:lang w:val="x-none"/>
        </w:rPr>
      </w:pPr>
    </w:p>
    <w:p w14:paraId="21BFF249" w14:textId="3810145B" w:rsidR="0087466F" w:rsidRDefault="0087466F" w:rsidP="0087466F">
      <w:pPr>
        <w:rPr>
          <w:lang w:val="x-none"/>
        </w:rPr>
      </w:pPr>
    </w:p>
    <w:p w14:paraId="5BE9B356" w14:textId="77777777" w:rsidR="00E24CFB" w:rsidRDefault="00E24CFB" w:rsidP="0087466F">
      <w:pPr>
        <w:ind w:firstLine="720"/>
        <w:rPr>
          <w:lang w:val="x-none"/>
        </w:rPr>
      </w:pPr>
    </w:p>
    <w:p w14:paraId="0597F141" w14:textId="77777777" w:rsidR="0087466F" w:rsidRDefault="0087466F" w:rsidP="0087466F">
      <w:pPr>
        <w:ind w:firstLine="720"/>
        <w:rPr>
          <w:lang w:val="x-none"/>
        </w:rPr>
      </w:pPr>
    </w:p>
    <w:p w14:paraId="5B3B5C44" w14:textId="0295BFF2" w:rsidR="0087466F" w:rsidRDefault="0087466F" w:rsidP="008347CB">
      <w:pPr>
        <w:rPr>
          <w:lang w:val="x-none"/>
        </w:rPr>
      </w:pPr>
    </w:p>
    <w:p w14:paraId="3215263A" w14:textId="33BCFFA5" w:rsidR="0087466F" w:rsidRPr="008D08D8" w:rsidRDefault="00566451" w:rsidP="008D08D8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8"/>
          <w:szCs w:val="28"/>
          <w:lang w:val="en-GB" w:eastAsia="fr-FR" w:bidi="x-none"/>
        </w:rPr>
      </w:pPr>
      <w:r>
        <w:rPr>
          <w:rFonts w:ascii="Times New Roman" w:eastAsia="Times New Roman" w:hAnsi="Times New Roman"/>
          <w:color w:val="auto"/>
          <w:lang w:val="x-none"/>
        </w:rPr>
        <w:t xml:space="preserve">- </w:t>
      </w:r>
      <w:r w:rsidR="00721FF0">
        <w:rPr>
          <w:rFonts w:ascii="Helvetica Neue UltraLight" w:hAnsi="Helvetica Neue UltraLight"/>
          <w:color w:val="auto"/>
          <w:sz w:val="28"/>
          <w:szCs w:val="28"/>
        </w:rPr>
        <w:t>Projet à continuer Durant notre Temps libre et/ou via une PR/TX au semester prochain.</w:t>
      </w:r>
    </w:p>
    <w:p w14:paraId="3D8EB731" w14:textId="1EE9747A" w:rsidR="0087466F" w:rsidRPr="0087466F" w:rsidRDefault="0087466F" w:rsidP="0087466F">
      <w:pPr>
        <w:ind w:firstLine="720"/>
        <w:rPr>
          <w:lang w:val="x-none"/>
        </w:rPr>
      </w:pPr>
    </w:p>
    <w:sectPr w:rsidR="0087466F" w:rsidRPr="0087466F" w:rsidSect="00B83383">
      <w:headerReference w:type="even" r:id="rId19"/>
      <w:headerReference w:type="default" r:id="rId20"/>
      <w:footerReference w:type="even" r:id="rId21"/>
      <w:footerReference w:type="default" r:id="rId22"/>
      <w:pgSz w:w="11900" w:h="16840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A2FB914" w14:textId="77777777" w:rsidR="00BE38D6" w:rsidRDefault="00BE38D6">
      <w:r>
        <w:separator/>
      </w:r>
    </w:p>
  </w:endnote>
  <w:endnote w:type="continuationSeparator" w:id="0">
    <w:p w14:paraId="00E15C6A" w14:textId="77777777" w:rsidR="00BE38D6" w:rsidRDefault="00BE38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Helvetica Neue UltraLight">
    <w:panose1 w:val="02000206000000020004"/>
    <w:charset w:val="00"/>
    <w:family w:val="auto"/>
    <w:pitch w:val="variable"/>
    <w:sig w:usb0="80000067" w:usb1="00000000" w:usb2="00000000" w:usb3="00000000" w:csb0="00000001" w:csb1="00000000"/>
  </w:font>
  <w:font w:name="ヒラギノ角ゴ Pro W3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lvetica Neue">
    <w:panose1 w:val="02000503000000020004"/>
    <w:charset w:val="00"/>
    <w:family w:val="auto"/>
    <w:pitch w:val="variable"/>
    <w:sig w:usb0="80000067" w:usb1="00000000" w:usb2="00000000" w:usb3="00000000" w:csb0="00000001" w:csb1="00000000"/>
  </w:font>
  <w:font w:name="Helvetica Neue Light">
    <w:panose1 w:val="02000403000000020004"/>
    <w:charset w:val="00"/>
    <w:family w:val="auto"/>
    <w:pitch w:val="variable"/>
    <w:sig w:usb0="8000007F" w:usb1="0000000A" w:usb2="00000000" w:usb3="00000000" w:csb0="00000007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5C2881E" w14:textId="77777777" w:rsidR="00BE38D6" w:rsidRDefault="00BE38D6">
    <w:pPr>
      <w:pStyle w:val="HeaderFooter"/>
      <w:tabs>
        <w:tab w:val="left" w:pos="9921"/>
        <w:tab w:val="left" w:pos="10630"/>
        <w:tab w:val="left" w:pos="11339"/>
        <w:tab w:val="left" w:pos="12047"/>
        <w:tab w:val="left" w:pos="12756"/>
        <w:tab w:val="left" w:pos="13465"/>
        <w:tab w:val="left" w:pos="14173"/>
      </w:tabs>
      <w:rPr>
        <w:rFonts w:ascii="Times New Roman" w:eastAsia="Times New Roman" w:hAnsi="Times New Roman"/>
        <w:color w:val="auto"/>
        <w:lang w:val="en-GB" w:eastAsia="fr-FR" w:bidi="x-none"/>
      </w:rPr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D01725" w14:textId="77777777" w:rsidR="00BE38D6" w:rsidRDefault="00BE38D6">
    <w:pPr>
      <w:pStyle w:val="HeaderFooter"/>
      <w:tabs>
        <w:tab w:val="left" w:pos="9921"/>
        <w:tab w:val="left" w:pos="10630"/>
        <w:tab w:val="left" w:pos="11339"/>
        <w:tab w:val="left" w:pos="12047"/>
        <w:tab w:val="left" w:pos="12756"/>
        <w:tab w:val="left" w:pos="13465"/>
        <w:tab w:val="left" w:pos="14173"/>
      </w:tabs>
      <w:rPr>
        <w:rFonts w:ascii="Times New Roman" w:eastAsia="Times New Roman" w:hAnsi="Times New Roman"/>
        <w:color w:val="auto"/>
        <w:lang w:val="en-GB" w:eastAsia="fr-FR" w:bidi="x-none"/>
      </w:rPr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771B96" w14:textId="77777777" w:rsidR="00BE38D6" w:rsidRDefault="00BE38D6">
    <w:pPr>
      <w:pStyle w:val="HeaderFooter"/>
      <w:tabs>
        <w:tab w:val="left" w:pos="9921"/>
        <w:tab w:val="left" w:pos="10630"/>
        <w:tab w:val="left" w:pos="11339"/>
        <w:tab w:val="left" w:pos="12047"/>
        <w:tab w:val="left" w:pos="12756"/>
        <w:tab w:val="left" w:pos="13465"/>
        <w:tab w:val="left" w:pos="14173"/>
      </w:tabs>
      <w:rPr>
        <w:rFonts w:ascii="Times New Roman" w:eastAsia="Times New Roman" w:hAnsi="Times New Roman"/>
        <w:color w:val="auto"/>
        <w:lang w:val="en-GB" w:eastAsia="fr-FR" w:bidi="x-none"/>
      </w:rPr>
    </w:pP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AE67314" w14:textId="77777777" w:rsidR="00BE38D6" w:rsidRDefault="00BE38D6">
    <w:pPr>
      <w:pStyle w:val="HeaderFooter"/>
      <w:tabs>
        <w:tab w:val="left" w:pos="9921"/>
        <w:tab w:val="left" w:pos="10630"/>
        <w:tab w:val="left" w:pos="11339"/>
        <w:tab w:val="left" w:pos="12047"/>
        <w:tab w:val="left" w:pos="12756"/>
        <w:tab w:val="left" w:pos="13465"/>
        <w:tab w:val="left" w:pos="14173"/>
      </w:tabs>
      <w:rPr>
        <w:rFonts w:ascii="Times New Roman" w:eastAsia="Times New Roman" w:hAnsi="Times New Roman"/>
        <w:color w:val="auto"/>
        <w:lang w:val="en-GB" w:eastAsia="fr-FR" w:bidi="x-none"/>
      </w:rPr>
    </w:pPr>
  </w:p>
</w:ftr>
</file>

<file path=word/footer5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E5FCDB6" w14:textId="77777777" w:rsidR="00BE38D6" w:rsidRDefault="00BE38D6">
    <w:pPr>
      <w:pStyle w:val="HeaderFooter"/>
      <w:tabs>
        <w:tab w:val="left" w:pos="9921"/>
        <w:tab w:val="left" w:pos="10630"/>
        <w:tab w:val="left" w:pos="11339"/>
        <w:tab w:val="left" w:pos="12047"/>
        <w:tab w:val="left" w:pos="12756"/>
        <w:tab w:val="left" w:pos="13465"/>
        <w:tab w:val="left" w:pos="14173"/>
      </w:tabs>
      <w:rPr>
        <w:rFonts w:ascii="Times New Roman" w:eastAsia="Times New Roman" w:hAnsi="Times New Roman"/>
        <w:color w:val="auto"/>
        <w:lang w:val="en-GB" w:eastAsia="fr-FR" w:bidi="x-none"/>
      </w:rPr>
    </w:pPr>
  </w:p>
</w:ftr>
</file>

<file path=word/footer6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0FBC2B0" w14:textId="77777777" w:rsidR="00BE38D6" w:rsidRDefault="00BE38D6">
    <w:pPr>
      <w:pStyle w:val="HeaderFooter"/>
      <w:tabs>
        <w:tab w:val="left" w:pos="9921"/>
        <w:tab w:val="left" w:pos="10630"/>
        <w:tab w:val="left" w:pos="11339"/>
        <w:tab w:val="left" w:pos="12047"/>
        <w:tab w:val="left" w:pos="12756"/>
        <w:tab w:val="left" w:pos="13465"/>
        <w:tab w:val="left" w:pos="14173"/>
      </w:tabs>
      <w:rPr>
        <w:rFonts w:ascii="Times New Roman" w:eastAsia="Times New Roman" w:hAnsi="Times New Roman"/>
        <w:color w:val="auto"/>
        <w:lang w:val="en-GB" w:eastAsia="fr-FR" w:bidi="x-none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512E3BB" w14:textId="77777777" w:rsidR="00BE38D6" w:rsidRDefault="00BE38D6">
      <w:r>
        <w:separator/>
      </w:r>
    </w:p>
  </w:footnote>
  <w:footnote w:type="continuationSeparator" w:id="0">
    <w:p w14:paraId="74497E72" w14:textId="77777777" w:rsidR="00BE38D6" w:rsidRDefault="00BE38D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596347D" w14:textId="77777777" w:rsidR="00BE38D6" w:rsidRDefault="00BE38D6">
    <w:pPr>
      <w:pStyle w:val="HeaderFooter"/>
      <w:tabs>
        <w:tab w:val="left" w:pos="9921"/>
        <w:tab w:val="left" w:pos="10630"/>
        <w:tab w:val="left" w:pos="11339"/>
        <w:tab w:val="left" w:pos="12047"/>
        <w:tab w:val="left" w:pos="12756"/>
        <w:tab w:val="left" w:pos="13465"/>
        <w:tab w:val="left" w:pos="14173"/>
      </w:tabs>
      <w:rPr>
        <w:rFonts w:ascii="Times New Roman" w:eastAsia="Times New Roman" w:hAnsi="Times New Roman"/>
        <w:color w:val="auto"/>
        <w:lang w:val="en-GB" w:eastAsia="fr-FR" w:bidi="x-none"/>
      </w:rPr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D55EC01" w14:textId="77777777" w:rsidR="00BE38D6" w:rsidRDefault="00BE38D6">
    <w:pPr>
      <w:pStyle w:val="HeaderFooter"/>
      <w:tabs>
        <w:tab w:val="left" w:pos="9921"/>
        <w:tab w:val="left" w:pos="10630"/>
        <w:tab w:val="left" w:pos="11339"/>
        <w:tab w:val="left" w:pos="12047"/>
        <w:tab w:val="left" w:pos="12756"/>
        <w:tab w:val="left" w:pos="13465"/>
        <w:tab w:val="left" w:pos="14173"/>
      </w:tabs>
      <w:rPr>
        <w:rFonts w:ascii="Times New Roman" w:eastAsia="Times New Roman" w:hAnsi="Times New Roman"/>
        <w:color w:val="auto"/>
        <w:lang w:val="en-GB" w:eastAsia="fr-FR" w:bidi="x-none"/>
      </w:rPr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3517578" w14:textId="77777777" w:rsidR="00BE38D6" w:rsidRDefault="00BE38D6">
    <w:pPr>
      <w:pStyle w:val="HeaderFooter"/>
      <w:tabs>
        <w:tab w:val="left" w:pos="9921"/>
        <w:tab w:val="left" w:pos="10630"/>
        <w:tab w:val="left" w:pos="11339"/>
        <w:tab w:val="left" w:pos="12047"/>
        <w:tab w:val="left" w:pos="12756"/>
        <w:tab w:val="left" w:pos="13465"/>
        <w:tab w:val="left" w:pos="14173"/>
      </w:tabs>
      <w:rPr>
        <w:rFonts w:ascii="Times New Roman" w:eastAsia="Times New Roman" w:hAnsi="Times New Roman"/>
        <w:color w:val="auto"/>
        <w:lang w:val="en-GB" w:eastAsia="fr-FR" w:bidi="x-none"/>
      </w:rPr>
    </w:pP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E45600A" w14:textId="77777777" w:rsidR="00BE38D6" w:rsidRDefault="00BE38D6">
    <w:pPr>
      <w:pStyle w:val="HeaderFooter"/>
      <w:tabs>
        <w:tab w:val="left" w:pos="9921"/>
        <w:tab w:val="left" w:pos="10630"/>
        <w:tab w:val="left" w:pos="11339"/>
        <w:tab w:val="left" w:pos="12047"/>
        <w:tab w:val="left" w:pos="12756"/>
        <w:tab w:val="left" w:pos="13465"/>
        <w:tab w:val="left" w:pos="14173"/>
      </w:tabs>
      <w:rPr>
        <w:rFonts w:ascii="Times New Roman" w:eastAsia="Times New Roman" w:hAnsi="Times New Roman"/>
        <w:color w:val="auto"/>
        <w:lang w:val="en-GB" w:eastAsia="fr-FR" w:bidi="x-none"/>
      </w:rPr>
    </w:pPr>
  </w:p>
</w:hdr>
</file>

<file path=word/header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444C135" w14:textId="77777777" w:rsidR="00BE38D6" w:rsidRDefault="00BE38D6">
    <w:pPr>
      <w:pStyle w:val="HeaderFooter"/>
      <w:tabs>
        <w:tab w:val="left" w:pos="9921"/>
        <w:tab w:val="left" w:pos="10630"/>
        <w:tab w:val="left" w:pos="11339"/>
        <w:tab w:val="left" w:pos="12047"/>
        <w:tab w:val="left" w:pos="12756"/>
        <w:tab w:val="left" w:pos="13465"/>
        <w:tab w:val="left" w:pos="14173"/>
      </w:tabs>
      <w:rPr>
        <w:rFonts w:ascii="Times New Roman" w:eastAsia="Times New Roman" w:hAnsi="Times New Roman"/>
        <w:color w:val="auto"/>
        <w:lang w:val="en-GB" w:eastAsia="fr-FR" w:bidi="x-none"/>
      </w:rPr>
    </w:pPr>
  </w:p>
</w:hdr>
</file>

<file path=word/header6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F533F44" w14:textId="77777777" w:rsidR="00BE38D6" w:rsidRDefault="00BE38D6">
    <w:pPr>
      <w:pStyle w:val="HeaderFooter"/>
      <w:tabs>
        <w:tab w:val="left" w:pos="9921"/>
        <w:tab w:val="left" w:pos="10630"/>
        <w:tab w:val="left" w:pos="11339"/>
        <w:tab w:val="left" w:pos="12047"/>
        <w:tab w:val="left" w:pos="12756"/>
        <w:tab w:val="left" w:pos="13465"/>
        <w:tab w:val="left" w:pos="14173"/>
      </w:tabs>
      <w:rPr>
        <w:rFonts w:ascii="Times New Roman" w:eastAsia="Times New Roman" w:hAnsi="Times New Roman"/>
        <w:color w:val="auto"/>
        <w:lang w:val="en-GB" w:eastAsia="fr-FR" w:bidi="x-none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A15660"/>
    <w:multiLevelType w:val="hybridMultilevel"/>
    <w:tmpl w:val="55E4903C"/>
    <w:lvl w:ilvl="0" w:tplc="425081EA">
      <w:start w:val="2"/>
      <w:numFmt w:val="bullet"/>
      <w:lvlText w:val="-"/>
      <w:lvlJc w:val="left"/>
      <w:pPr>
        <w:ind w:left="1060" w:hanging="360"/>
      </w:pPr>
      <w:rPr>
        <w:rFonts w:ascii="Helvetica Neue UltraLight" w:eastAsia="ヒラギノ角ゴ Pro W3" w:hAnsi="Helvetica Neue UltraLight" w:cs="Times New Roman" w:hint="default"/>
      </w:rPr>
    </w:lvl>
    <w:lvl w:ilvl="1" w:tplc="040C0003">
      <w:start w:val="1"/>
      <w:numFmt w:val="bullet"/>
      <w:lvlText w:val="o"/>
      <w:lvlJc w:val="left"/>
      <w:pPr>
        <w:ind w:left="178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">
    <w:nsid w:val="29D33F0C"/>
    <w:multiLevelType w:val="hybridMultilevel"/>
    <w:tmpl w:val="070CD492"/>
    <w:lvl w:ilvl="0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67A206ED"/>
    <w:multiLevelType w:val="hybridMultilevel"/>
    <w:tmpl w:val="EF1A6E94"/>
    <w:lvl w:ilvl="0" w:tplc="7A5690A0">
      <w:start w:val="3"/>
      <w:numFmt w:val="bullet"/>
      <w:lvlText w:val="-"/>
      <w:lvlJc w:val="left"/>
      <w:pPr>
        <w:ind w:left="720" w:hanging="360"/>
      </w:pPr>
      <w:rPr>
        <w:rFonts w:ascii="Helvetica Neue UltraLight" w:eastAsia="ヒラギノ角ゴ Pro W3" w:hAnsi="Helvetica Neue UltraLight" w:cs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B445751"/>
    <w:multiLevelType w:val="hybridMultilevel"/>
    <w:tmpl w:val="5C30071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4FB01A3"/>
    <w:multiLevelType w:val="hybridMultilevel"/>
    <w:tmpl w:val="09E87B66"/>
    <w:lvl w:ilvl="0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/>
  <w:bordersDoNotSurroundFooter/>
  <w:attachedTemplate r:id="rId1"/>
  <w:stylePaneFormatFilter w:val="2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0" w:top3HeadingStyles="1" w:visibleStyles="0" w:alternateStyleNames="0"/>
  <w:defaultTabStop w:val="720"/>
  <w:hyphenationZone w:val="425"/>
  <w:evenAndOddHeader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savePreviewPicture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40F4"/>
    <w:rsid w:val="00030566"/>
    <w:rsid w:val="0006151D"/>
    <w:rsid w:val="000772E2"/>
    <w:rsid w:val="00081D61"/>
    <w:rsid w:val="0008703F"/>
    <w:rsid w:val="000A362F"/>
    <w:rsid w:val="000C0ACF"/>
    <w:rsid w:val="000C6987"/>
    <w:rsid w:val="000D67DD"/>
    <w:rsid w:val="000E5FFF"/>
    <w:rsid w:val="00100A8E"/>
    <w:rsid w:val="00101339"/>
    <w:rsid w:val="00110FE4"/>
    <w:rsid w:val="00145D8F"/>
    <w:rsid w:val="00150525"/>
    <w:rsid w:val="00156B61"/>
    <w:rsid w:val="001604AC"/>
    <w:rsid w:val="00192E9A"/>
    <w:rsid w:val="00197D16"/>
    <w:rsid w:val="001B10D1"/>
    <w:rsid w:val="001C370B"/>
    <w:rsid w:val="001D739B"/>
    <w:rsid w:val="00202E02"/>
    <w:rsid w:val="00210190"/>
    <w:rsid w:val="002510C4"/>
    <w:rsid w:val="00252A72"/>
    <w:rsid w:val="00260DFA"/>
    <w:rsid w:val="00294289"/>
    <w:rsid w:val="002D16A2"/>
    <w:rsid w:val="002D2436"/>
    <w:rsid w:val="002D3E57"/>
    <w:rsid w:val="002E662A"/>
    <w:rsid w:val="002F4CBB"/>
    <w:rsid w:val="002F7CA2"/>
    <w:rsid w:val="00302D32"/>
    <w:rsid w:val="00320849"/>
    <w:rsid w:val="0035720F"/>
    <w:rsid w:val="0037787A"/>
    <w:rsid w:val="003A3FE3"/>
    <w:rsid w:val="003C0A30"/>
    <w:rsid w:val="003C6F8C"/>
    <w:rsid w:val="003E1DC5"/>
    <w:rsid w:val="003E415D"/>
    <w:rsid w:val="00475D31"/>
    <w:rsid w:val="0049420F"/>
    <w:rsid w:val="004A2788"/>
    <w:rsid w:val="004B0E6A"/>
    <w:rsid w:val="004B4F95"/>
    <w:rsid w:val="004C1793"/>
    <w:rsid w:val="004C780A"/>
    <w:rsid w:val="004E40F4"/>
    <w:rsid w:val="004E6C96"/>
    <w:rsid w:val="004F35E3"/>
    <w:rsid w:val="00501399"/>
    <w:rsid w:val="00516629"/>
    <w:rsid w:val="00525BE7"/>
    <w:rsid w:val="00532755"/>
    <w:rsid w:val="0054467C"/>
    <w:rsid w:val="00544FD6"/>
    <w:rsid w:val="00550946"/>
    <w:rsid w:val="005624F8"/>
    <w:rsid w:val="00563955"/>
    <w:rsid w:val="00566451"/>
    <w:rsid w:val="00596CD5"/>
    <w:rsid w:val="005D2EE5"/>
    <w:rsid w:val="005D4FB0"/>
    <w:rsid w:val="005E6369"/>
    <w:rsid w:val="005F1681"/>
    <w:rsid w:val="0062161A"/>
    <w:rsid w:val="0069001F"/>
    <w:rsid w:val="00692032"/>
    <w:rsid w:val="006A002C"/>
    <w:rsid w:val="006B229B"/>
    <w:rsid w:val="00707445"/>
    <w:rsid w:val="00717A0B"/>
    <w:rsid w:val="00721FF0"/>
    <w:rsid w:val="0073071C"/>
    <w:rsid w:val="007628B7"/>
    <w:rsid w:val="00765A00"/>
    <w:rsid w:val="00782F13"/>
    <w:rsid w:val="007844E7"/>
    <w:rsid w:val="007A442D"/>
    <w:rsid w:val="007B42D5"/>
    <w:rsid w:val="007C135B"/>
    <w:rsid w:val="007C38C4"/>
    <w:rsid w:val="007F091F"/>
    <w:rsid w:val="007F0DAE"/>
    <w:rsid w:val="00814789"/>
    <w:rsid w:val="00817935"/>
    <w:rsid w:val="008347CB"/>
    <w:rsid w:val="008426ED"/>
    <w:rsid w:val="0087466F"/>
    <w:rsid w:val="00876286"/>
    <w:rsid w:val="008956C0"/>
    <w:rsid w:val="00896B33"/>
    <w:rsid w:val="00896CD1"/>
    <w:rsid w:val="008A3E04"/>
    <w:rsid w:val="008D08D8"/>
    <w:rsid w:val="008E09A2"/>
    <w:rsid w:val="008E533A"/>
    <w:rsid w:val="008F21F3"/>
    <w:rsid w:val="008F2ECD"/>
    <w:rsid w:val="008F69A9"/>
    <w:rsid w:val="009120D6"/>
    <w:rsid w:val="00940D91"/>
    <w:rsid w:val="00982972"/>
    <w:rsid w:val="00983274"/>
    <w:rsid w:val="009A1086"/>
    <w:rsid w:val="009A186C"/>
    <w:rsid w:val="009A5C49"/>
    <w:rsid w:val="009E2E9B"/>
    <w:rsid w:val="00A13C82"/>
    <w:rsid w:val="00A43CF7"/>
    <w:rsid w:val="00A442D7"/>
    <w:rsid w:val="00A6137B"/>
    <w:rsid w:val="00A67AD8"/>
    <w:rsid w:val="00B047BB"/>
    <w:rsid w:val="00B21515"/>
    <w:rsid w:val="00B41D85"/>
    <w:rsid w:val="00B51F2D"/>
    <w:rsid w:val="00B614EE"/>
    <w:rsid w:val="00B800B5"/>
    <w:rsid w:val="00B83383"/>
    <w:rsid w:val="00B93768"/>
    <w:rsid w:val="00BA179C"/>
    <w:rsid w:val="00BC17E0"/>
    <w:rsid w:val="00BE38D6"/>
    <w:rsid w:val="00C02B39"/>
    <w:rsid w:val="00C26262"/>
    <w:rsid w:val="00C30A9A"/>
    <w:rsid w:val="00C36715"/>
    <w:rsid w:val="00C74B5F"/>
    <w:rsid w:val="00C8243F"/>
    <w:rsid w:val="00CC3F68"/>
    <w:rsid w:val="00CD7A0B"/>
    <w:rsid w:val="00D01AE7"/>
    <w:rsid w:val="00D151DC"/>
    <w:rsid w:val="00D26454"/>
    <w:rsid w:val="00D337B0"/>
    <w:rsid w:val="00D35BCD"/>
    <w:rsid w:val="00D41222"/>
    <w:rsid w:val="00D52345"/>
    <w:rsid w:val="00D63110"/>
    <w:rsid w:val="00D77704"/>
    <w:rsid w:val="00DA795D"/>
    <w:rsid w:val="00DB1416"/>
    <w:rsid w:val="00DB4148"/>
    <w:rsid w:val="00DB516F"/>
    <w:rsid w:val="00E14694"/>
    <w:rsid w:val="00E23134"/>
    <w:rsid w:val="00E24CFB"/>
    <w:rsid w:val="00E55E7D"/>
    <w:rsid w:val="00E66197"/>
    <w:rsid w:val="00E674D1"/>
    <w:rsid w:val="00E91560"/>
    <w:rsid w:val="00EB5CF1"/>
    <w:rsid w:val="00EB5D58"/>
    <w:rsid w:val="00EC4082"/>
    <w:rsid w:val="00EE1DA5"/>
    <w:rsid w:val="00EE4BAD"/>
    <w:rsid w:val="00EF48AD"/>
    <w:rsid w:val="00F5381E"/>
    <w:rsid w:val="00F65787"/>
    <w:rsid w:val="00F7387B"/>
    <w:rsid w:val="00F810FB"/>
    <w:rsid w:val="00FA01E4"/>
    <w:rsid w:val="00FA6F20"/>
    <w:rsid w:val="00FE1458"/>
    <w:rsid w:val="00FE2ABA"/>
    <w:rsid w:val="00FF7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oNotEmbedSmartTags/>
  <w:decimalSymbol w:val=","/>
  <w:listSeparator w:val=";"/>
  <w14:docId w14:val="5A3DE91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4"/>
        <w:szCs w:val="24"/>
        <w:lang w:val="en-GB" w:eastAsia="fr-FR" w:bidi="ar-SA"/>
      </w:rPr>
    </w:rPrDefault>
    <w:pPrDefault/>
  </w:docDefaults>
  <w:latentStyles w:defLockedState="1" w:defUIPriority="0" w:defSemiHidden="0" w:defUnhideWhenUsed="0" w:defQFormat="0" w:count="2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locked="0" w:semiHidden="1" w:uiPriority="99" w:unhideWhenUsed="1"/>
    <w:lsdException w:name="Note Level 2" w:locked="0" w:semiHidden="1" w:uiPriority="99" w:unhideWhenUsed="1"/>
    <w:lsdException w:name="Note Level 3" w:locked="0" w:semiHidden="1" w:uiPriority="99" w:unhideWhenUsed="1"/>
    <w:lsdException w:name="Note Level 4" w:locked="0" w:semiHidden="1" w:uiPriority="99" w:unhideWhenUsed="1"/>
    <w:lsdException w:name="Note Level 5" w:locked="0" w:semiHidden="1" w:uiPriority="99" w:unhideWhenUsed="1"/>
    <w:lsdException w:name="Note Level 6" w:locked="0" w:semiHidden="1" w:uiPriority="99" w:unhideWhenUsed="1"/>
    <w:lsdException w:name="Note Level 7" w:locked="0" w:semiHidden="1" w:uiPriority="99" w:unhideWhenUsed="1"/>
    <w:lsdException w:name="Note Level 8" w:locked="0" w:semiHidden="1" w:uiPriority="99" w:unhideWhenUsed="1"/>
    <w:lsdException w:name="Note Level 9" w:locked="0" w:semiHidden="1" w:uiPriority="99" w:unhideWhenUsed="1"/>
    <w:lsdException w:name="Placeholder Text" w:locked="0" w:semiHidden="1" w:uiPriority="99"/>
    <w:lsdException w:name="No Spacing" w:locked="0" w:uiPriority="1" w:qFormat="1"/>
    <w:lsdException w:name="Light Shading" w:locked="0" w:uiPriority="60"/>
    <w:lsdException w:name="Light List" w:locked="0" w:uiPriority="61"/>
    <w:lsdException w:name="Light Grid" w:locked="0" w:uiPriority="62"/>
    <w:lsdException w:name="Medium Shading 1" w:locked="0" w:uiPriority="63"/>
    <w:lsdException w:name="Medium Shading 2" w:locked="0" w:uiPriority="64"/>
    <w:lsdException w:name="Medium List 1" w:locked="0" w:uiPriority="65"/>
    <w:lsdException w:name="Medium List 2" w:locked="0" w:uiPriority="66"/>
    <w:lsdException w:name="Medium Grid 1" w:locked="0" w:uiPriority="67"/>
    <w:lsdException w:name="Medium Grid 2" w:locked="0" w:uiPriority="68"/>
    <w:lsdException w:name="Medium Grid 3" w:locked="0" w:uiPriority="69"/>
    <w:lsdException w:name="Dark List" w:locked="0" w:uiPriority="70"/>
    <w:lsdException w:name="Colorful Shading" w:locked="0" w:uiPriority="71"/>
    <w:lsdException w:name="Colorful List" w:locked="0" w:uiPriority="72"/>
    <w:lsdException w:name="Colorful Grid" w:locked="0" w:uiPriority="73"/>
    <w:lsdException w:name="Light Shading Accent 1" w:locked="0" w:uiPriority="60"/>
    <w:lsdException w:name="Light List Accent 1" w:locked="0" w:uiPriority="61"/>
    <w:lsdException w:name="Light Grid Accent 1" w:locked="0" w:uiPriority="62"/>
    <w:lsdException w:name="Medium Shading 1 Accent 1" w:locked="0" w:uiPriority="63"/>
    <w:lsdException w:name="Medium Shading 2 Accent 1" w:locked="0" w:uiPriority="64"/>
    <w:lsdException w:name="Medium List 1 Accent 1" w:locked="0" w:uiPriority="65"/>
    <w:lsdException w:name="Revision" w:locked="0" w:semiHidden="1" w:uiPriority="99"/>
    <w:lsdException w:name="List Paragraph" w:locked="0" w:uiPriority="34" w:qFormat="1"/>
    <w:lsdException w:name="Quote" w:locked="0" w:uiPriority="29" w:qFormat="1"/>
    <w:lsdException w:name="Intense Quote" w:locked="0" w:uiPriority="30" w:qFormat="1"/>
    <w:lsdException w:name="Medium List 2 Accent 1" w:locked="0" w:uiPriority="66"/>
    <w:lsdException w:name="Medium Grid 1 Accent 1" w:locked="0" w:uiPriority="67"/>
    <w:lsdException w:name="Medium Grid 2 Accent 1" w:locked="0" w:uiPriority="68"/>
    <w:lsdException w:name="Medium Grid 3 Accent 1" w:locked="0" w:uiPriority="69"/>
    <w:lsdException w:name="Dark List Accent 1" w:locked="0" w:uiPriority="70"/>
    <w:lsdException w:name="Colorful Shading Accent 1" w:locked="0" w:uiPriority="71"/>
    <w:lsdException w:name="Colorful List Accent 1" w:locked="0" w:uiPriority="72"/>
    <w:lsdException w:name="Colorful Grid Accent 1" w:locked="0" w:uiPriority="73"/>
    <w:lsdException w:name="Light Shading Accent 2" w:locked="0" w:uiPriority="60"/>
    <w:lsdException w:name="Light List Accent 2" w:locked="0" w:uiPriority="61"/>
    <w:lsdException w:name="Light Grid Accent 2" w:locked="0" w:uiPriority="62"/>
    <w:lsdException w:name="Medium Shading 1 Accent 2" w:locked="0" w:uiPriority="63"/>
    <w:lsdException w:name="Medium Shading 2 Accent 2" w:locked="0" w:uiPriority="64"/>
    <w:lsdException w:name="Medium List 1 Accent 2" w:locked="0" w:uiPriority="65"/>
    <w:lsdException w:name="Medium List 2 Accent 2" w:locked="0" w:uiPriority="66"/>
    <w:lsdException w:name="Medium Grid 1 Accent 2" w:locked="0" w:uiPriority="67"/>
    <w:lsdException w:name="Medium Grid 2 Accent 2" w:locked="0" w:uiPriority="68"/>
    <w:lsdException w:name="Medium Grid 3 Accent 2" w:locked="0" w:uiPriority="69"/>
    <w:lsdException w:name="Dark List Accent 2" w:locked="0" w:uiPriority="70"/>
    <w:lsdException w:name="Colorful Shading Accent 2" w:locked="0" w:uiPriority="71"/>
    <w:lsdException w:name="Colorful List Accent 2" w:locked="0" w:uiPriority="72"/>
    <w:lsdException w:name="Colorful Grid Accent 2" w:locked="0" w:uiPriority="73"/>
    <w:lsdException w:name="Light Shading Accent 3" w:locked="0" w:uiPriority="60"/>
    <w:lsdException w:name="Light List Accent 3" w:locked="0" w:uiPriority="61"/>
    <w:lsdException w:name="Light Grid Accent 3" w:locked="0" w:uiPriority="62"/>
    <w:lsdException w:name="Medium Shading 1 Accent 3" w:locked="0" w:uiPriority="63"/>
    <w:lsdException w:name="Medium Shading 2 Accent 3" w:locked="0" w:uiPriority="64"/>
    <w:lsdException w:name="Medium List 1 Accent 3" w:locked="0" w:uiPriority="65"/>
    <w:lsdException w:name="Medium List 2 Accent 3" w:locked="0" w:uiPriority="66"/>
    <w:lsdException w:name="Medium Grid 1 Accent 3" w:locked="0" w:uiPriority="67"/>
    <w:lsdException w:name="Medium Grid 2 Accent 3" w:locked="0" w:uiPriority="68"/>
    <w:lsdException w:name="Medium Grid 3 Accent 3" w:locked="0" w:uiPriority="69"/>
    <w:lsdException w:name="Dark List Accent 3" w:locked="0" w:uiPriority="70"/>
    <w:lsdException w:name="Colorful Shading Accent 3" w:locked="0" w:uiPriority="71"/>
    <w:lsdException w:name="Colorful List Accent 3" w:locked="0" w:uiPriority="72"/>
    <w:lsdException w:name="Colorful Grid Accent 3" w:locked="0" w:uiPriority="73"/>
    <w:lsdException w:name="Light Shading Accent 4" w:locked="0" w:uiPriority="60"/>
    <w:lsdException w:name="Light List Accent 4" w:locked="0" w:uiPriority="61"/>
    <w:lsdException w:name="Light Grid Accent 4" w:locked="0" w:uiPriority="62"/>
    <w:lsdException w:name="Medium Shading 1 Accent 4" w:locked="0" w:uiPriority="63"/>
    <w:lsdException w:name="Medium Shading 2 Accent 4" w:locked="0" w:uiPriority="64"/>
    <w:lsdException w:name="Medium List 1 Accent 4" w:locked="0" w:uiPriority="65"/>
    <w:lsdException w:name="Medium List 2 Accent 4" w:locked="0" w:uiPriority="66"/>
    <w:lsdException w:name="Medium Grid 1 Accent 4" w:locked="0" w:uiPriority="67"/>
    <w:lsdException w:name="Medium Grid 2 Accent 4" w:locked="0" w:uiPriority="68"/>
    <w:lsdException w:name="Medium Grid 3 Accent 4" w:locked="0" w:uiPriority="69"/>
    <w:lsdException w:name="Dark List Accent 4" w:locked="0" w:uiPriority="70"/>
    <w:lsdException w:name="Colorful Shading Accent 4" w:locked="0" w:uiPriority="71"/>
    <w:lsdException w:name="Colorful List Accent 4" w:locked="0" w:uiPriority="72"/>
    <w:lsdException w:name="Colorful Grid Accent 4" w:locked="0" w:uiPriority="73"/>
    <w:lsdException w:name="Light Shading Accent 5" w:locked="0" w:uiPriority="60"/>
    <w:lsdException w:name="Light List Accent 5" w:locked="0" w:uiPriority="61"/>
    <w:lsdException w:name="Light Grid Accent 5" w:locked="0" w:uiPriority="62"/>
    <w:lsdException w:name="Medium Shading 1 Accent 5" w:locked="0" w:uiPriority="63"/>
    <w:lsdException w:name="Medium Shading 2 Accent 5" w:locked="0" w:uiPriority="64"/>
    <w:lsdException w:name="Medium List 1 Accent 5" w:locked="0" w:uiPriority="65"/>
    <w:lsdException w:name="Medium List 2 Accent 5" w:locked="0" w:uiPriority="66"/>
    <w:lsdException w:name="Medium Grid 1 Accent 5" w:locked="0" w:uiPriority="67"/>
    <w:lsdException w:name="Medium Grid 2 Accent 5" w:locked="0" w:uiPriority="68"/>
    <w:lsdException w:name="Medium Grid 3 Accent 5" w:locked="0" w:uiPriority="69"/>
    <w:lsdException w:name="Dark List Accent 5" w:locked="0" w:uiPriority="70"/>
    <w:lsdException w:name="Colorful Shading Accent 5" w:locked="0" w:uiPriority="71"/>
    <w:lsdException w:name="Colorful List Accent 5" w:locked="0" w:uiPriority="72"/>
    <w:lsdException w:name="Colorful Grid Accent 5" w:locked="0" w:uiPriority="73"/>
    <w:lsdException w:name="Light Shading Accent 6" w:locked="0" w:uiPriority="60"/>
    <w:lsdException w:name="Light List Accent 6" w:locked="0" w:uiPriority="61"/>
    <w:lsdException w:name="Light Grid Accent 6" w:locked="0" w:uiPriority="62"/>
    <w:lsdException w:name="Medium Shading 1 Accent 6" w:locked="0" w:uiPriority="63"/>
    <w:lsdException w:name="Medium Shading 2 Accent 6" w:locked="0" w:uiPriority="64"/>
    <w:lsdException w:name="Medium List 1 Accent 6" w:locked="0" w:uiPriority="65"/>
    <w:lsdException w:name="Medium List 2 Accent 6" w:locked="0" w:uiPriority="66"/>
    <w:lsdException w:name="Medium Grid 1 Accent 6" w:locked="0" w:uiPriority="67"/>
    <w:lsdException w:name="Medium Grid 2 Accent 6" w:locked="0" w:uiPriority="68"/>
    <w:lsdException w:name="Medium Grid 3 Accent 6" w:locked="0" w:uiPriority="69"/>
    <w:lsdException w:name="Dark List Accent 6" w:locked="0" w:uiPriority="70"/>
    <w:lsdException w:name="Colorful Shading Accent 6" w:locked="0" w:uiPriority="71"/>
    <w:lsdException w:name="Colorful List Accent 6" w:locked="0" w:uiPriority="72"/>
    <w:lsdException w:name="Colorful Grid Accent 6" w:locked="0" w:uiPriority="73"/>
    <w:lsdException w:name="Subtle Emphasis" w:locked="0" w:uiPriority="19" w:qFormat="1"/>
    <w:lsdException w:name="Intense Emphasis" w:locked="0" w:uiPriority="21" w:qFormat="1"/>
    <w:lsdException w:name="Subtle Reference" w:locked="0" w:uiPriority="31" w:qFormat="1"/>
    <w:lsdException w:name="Intense Reference" w:locked="0" w:uiPriority="32" w:qFormat="1"/>
    <w:lsdException w:name="Book Title" w:locked="0" w:uiPriority="33" w:qFormat="1"/>
    <w:lsdException w:name="Bibliography" w:locked="0" w:semiHidden="1" w:uiPriority="37" w:unhideWhenUsed="1"/>
    <w:lsdException w:name="TOC Heading" w:locked="0" w:semiHidden="1" w:uiPriority="39" w:unhideWhenUsed="1" w:qFormat="1"/>
  </w:latentStyles>
  <w:style w:type="paragraph" w:default="1" w:styleId="Normal">
    <w:name w:val="Normal"/>
    <w:qFormat/>
    <w:rsid w:val="005F1681"/>
    <w:rPr>
      <w:lang w:val="en-US"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HeaderFooter">
    <w:name w:val="Header &amp; Footer"/>
    <w:autoRedefine/>
    <w:pPr>
      <w:tabs>
        <w:tab w:val="right" w:pos="9632"/>
      </w:tabs>
    </w:pPr>
    <w:rPr>
      <w:rFonts w:ascii="Helvetica" w:eastAsia="ヒラギノ角ゴ Pro W3" w:hAnsi="Helvetica"/>
      <w:color w:val="000000"/>
      <w:lang w:val="en-US" w:eastAsia="en-US"/>
    </w:rPr>
  </w:style>
  <w:style w:type="paragraph" w:customStyle="1" w:styleId="Body">
    <w:name w:val="Body"/>
    <w:rPr>
      <w:rFonts w:ascii="Helvetica" w:eastAsia="ヒラギノ角ゴ Pro W3" w:hAnsi="Helvetica"/>
      <w:color w:val="000000"/>
      <w:lang w:val="en-US" w:eastAsia="en-US"/>
    </w:rPr>
  </w:style>
  <w:style w:type="paragraph" w:customStyle="1" w:styleId="FreeForm">
    <w:name w:val="Free Form"/>
    <w:rPr>
      <w:rFonts w:ascii="Helvetica" w:eastAsia="ヒラギノ角ゴ Pro W3" w:hAnsi="Helvetica"/>
      <w:color w:val="000000"/>
      <w:lang w:val="en-US" w:eastAsia="en-US"/>
    </w:rPr>
  </w:style>
  <w:style w:type="paragraph" w:styleId="Textedebulles">
    <w:name w:val="Balloon Text"/>
    <w:basedOn w:val="Normal"/>
    <w:link w:val="TextedebullesCar"/>
    <w:locked/>
    <w:rsid w:val="00C30A9A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rsid w:val="00C30A9A"/>
    <w:rPr>
      <w:rFonts w:ascii="Lucida Grande" w:hAnsi="Lucida Grande" w:cs="Lucida Grande"/>
      <w:sz w:val="18"/>
      <w:szCs w:val="18"/>
      <w:lang w:val="en-US" w:eastAsia="en-US"/>
    </w:rPr>
  </w:style>
  <w:style w:type="paragraph" w:styleId="En-tte">
    <w:name w:val="header"/>
    <w:basedOn w:val="Normal"/>
    <w:link w:val="En-tteCar"/>
    <w:locked/>
    <w:rsid w:val="00C30A9A"/>
    <w:pPr>
      <w:tabs>
        <w:tab w:val="center" w:pos="4703"/>
        <w:tab w:val="right" w:pos="9406"/>
      </w:tabs>
    </w:pPr>
  </w:style>
  <w:style w:type="character" w:customStyle="1" w:styleId="En-tteCar">
    <w:name w:val="En-tête Car"/>
    <w:basedOn w:val="Policepardfaut"/>
    <w:link w:val="En-tte"/>
    <w:rsid w:val="00C30A9A"/>
    <w:rPr>
      <w:sz w:val="24"/>
      <w:szCs w:val="24"/>
      <w:lang w:val="en-US" w:eastAsia="en-US"/>
    </w:rPr>
  </w:style>
  <w:style w:type="paragraph" w:styleId="Pieddepage">
    <w:name w:val="footer"/>
    <w:basedOn w:val="Normal"/>
    <w:link w:val="PieddepageCar"/>
    <w:locked/>
    <w:rsid w:val="00C30A9A"/>
    <w:pPr>
      <w:tabs>
        <w:tab w:val="center" w:pos="4703"/>
        <w:tab w:val="right" w:pos="9406"/>
      </w:tabs>
    </w:pPr>
  </w:style>
  <w:style w:type="character" w:customStyle="1" w:styleId="PieddepageCar">
    <w:name w:val="Pied de page Car"/>
    <w:basedOn w:val="Policepardfaut"/>
    <w:link w:val="Pieddepage"/>
    <w:rsid w:val="00C30A9A"/>
    <w:rPr>
      <w:sz w:val="24"/>
      <w:szCs w:val="24"/>
      <w:lang w:val="en-US" w:eastAsia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4"/>
        <w:szCs w:val="24"/>
        <w:lang w:val="en-GB" w:eastAsia="fr-FR" w:bidi="ar-SA"/>
      </w:rPr>
    </w:rPrDefault>
    <w:pPrDefault/>
  </w:docDefaults>
  <w:latentStyles w:defLockedState="1" w:defUIPriority="0" w:defSemiHidden="0" w:defUnhideWhenUsed="0" w:defQFormat="0" w:count="2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locked="0" w:semiHidden="1" w:uiPriority="99" w:unhideWhenUsed="1"/>
    <w:lsdException w:name="Note Level 2" w:locked="0" w:semiHidden="1" w:uiPriority="99" w:unhideWhenUsed="1"/>
    <w:lsdException w:name="Note Level 3" w:locked="0" w:semiHidden="1" w:uiPriority="99" w:unhideWhenUsed="1"/>
    <w:lsdException w:name="Note Level 4" w:locked="0" w:semiHidden="1" w:uiPriority="99" w:unhideWhenUsed="1"/>
    <w:lsdException w:name="Note Level 5" w:locked="0" w:semiHidden="1" w:uiPriority="99" w:unhideWhenUsed="1"/>
    <w:lsdException w:name="Note Level 6" w:locked="0" w:semiHidden="1" w:uiPriority="99" w:unhideWhenUsed="1"/>
    <w:lsdException w:name="Note Level 7" w:locked="0" w:semiHidden="1" w:uiPriority="99" w:unhideWhenUsed="1"/>
    <w:lsdException w:name="Note Level 8" w:locked="0" w:semiHidden="1" w:uiPriority="99" w:unhideWhenUsed="1"/>
    <w:lsdException w:name="Note Level 9" w:locked="0" w:semiHidden="1" w:uiPriority="99" w:unhideWhenUsed="1"/>
    <w:lsdException w:name="Placeholder Text" w:locked="0" w:semiHidden="1" w:uiPriority="99"/>
    <w:lsdException w:name="No Spacing" w:locked="0" w:uiPriority="1" w:qFormat="1"/>
    <w:lsdException w:name="Light Shading" w:locked="0" w:uiPriority="60"/>
    <w:lsdException w:name="Light List" w:locked="0" w:uiPriority="61"/>
    <w:lsdException w:name="Light Grid" w:locked="0" w:uiPriority="62"/>
    <w:lsdException w:name="Medium Shading 1" w:locked="0" w:uiPriority="63"/>
    <w:lsdException w:name="Medium Shading 2" w:locked="0" w:uiPriority="64"/>
    <w:lsdException w:name="Medium List 1" w:locked="0" w:uiPriority="65"/>
    <w:lsdException w:name="Medium List 2" w:locked="0" w:uiPriority="66"/>
    <w:lsdException w:name="Medium Grid 1" w:locked="0" w:uiPriority="67"/>
    <w:lsdException w:name="Medium Grid 2" w:locked="0" w:uiPriority="68"/>
    <w:lsdException w:name="Medium Grid 3" w:locked="0" w:uiPriority="69"/>
    <w:lsdException w:name="Dark List" w:locked="0" w:uiPriority="70"/>
    <w:lsdException w:name="Colorful Shading" w:locked="0" w:uiPriority="71"/>
    <w:lsdException w:name="Colorful List" w:locked="0" w:uiPriority="72"/>
    <w:lsdException w:name="Colorful Grid" w:locked="0" w:uiPriority="73"/>
    <w:lsdException w:name="Light Shading Accent 1" w:locked="0" w:uiPriority="60"/>
    <w:lsdException w:name="Light List Accent 1" w:locked="0" w:uiPriority="61"/>
    <w:lsdException w:name="Light Grid Accent 1" w:locked="0" w:uiPriority="62"/>
    <w:lsdException w:name="Medium Shading 1 Accent 1" w:locked="0" w:uiPriority="63"/>
    <w:lsdException w:name="Medium Shading 2 Accent 1" w:locked="0" w:uiPriority="64"/>
    <w:lsdException w:name="Medium List 1 Accent 1" w:locked="0" w:uiPriority="65"/>
    <w:lsdException w:name="Revision" w:locked="0" w:semiHidden="1" w:uiPriority="99"/>
    <w:lsdException w:name="List Paragraph" w:locked="0" w:uiPriority="34" w:qFormat="1"/>
    <w:lsdException w:name="Quote" w:locked="0" w:uiPriority="29" w:qFormat="1"/>
    <w:lsdException w:name="Intense Quote" w:locked="0" w:uiPriority="30" w:qFormat="1"/>
    <w:lsdException w:name="Medium List 2 Accent 1" w:locked="0" w:uiPriority="66"/>
    <w:lsdException w:name="Medium Grid 1 Accent 1" w:locked="0" w:uiPriority="67"/>
    <w:lsdException w:name="Medium Grid 2 Accent 1" w:locked="0" w:uiPriority="68"/>
    <w:lsdException w:name="Medium Grid 3 Accent 1" w:locked="0" w:uiPriority="69"/>
    <w:lsdException w:name="Dark List Accent 1" w:locked="0" w:uiPriority="70"/>
    <w:lsdException w:name="Colorful Shading Accent 1" w:locked="0" w:uiPriority="71"/>
    <w:lsdException w:name="Colorful List Accent 1" w:locked="0" w:uiPriority="72"/>
    <w:lsdException w:name="Colorful Grid Accent 1" w:locked="0" w:uiPriority="73"/>
    <w:lsdException w:name="Light Shading Accent 2" w:locked="0" w:uiPriority="60"/>
    <w:lsdException w:name="Light List Accent 2" w:locked="0" w:uiPriority="61"/>
    <w:lsdException w:name="Light Grid Accent 2" w:locked="0" w:uiPriority="62"/>
    <w:lsdException w:name="Medium Shading 1 Accent 2" w:locked="0" w:uiPriority="63"/>
    <w:lsdException w:name="Medium Shading 2 Accent 2" w:locked="0" w:uiPriority="64"/>
    <w:lsdException w:name="Medium List 1 Accent 2" w:locked="0" w:uiPriority="65"/>
    <w:lsdException w:name="Medium List 2 Accent 2" w:locked="0" w:uiPriority="66"/>
    <w:lsdException w:name="Medium Grid 1 Accent 2" w:locked="0" w:uiPriority="67"/>
    <w:lsdException w:name="Medium Grid 2 Accent 2" w:locked="0" w:uiPriority="68"/>
    <w:lsdException w:name="Medium Grid 3 Accent 2" w:locked="0" w:uiPriority="69"/>
    <w:lsdException w:name="Dark List Accent 2" w:locked="0" w:uiPriority="70"/>
    <w:lsdException w:name="Colorful Shading Accent 2" w:locked="0" w:uiPriority="71"/>
    <w:lsdException w:name="Colorful List Accent 2" w:locked="0" w:uiPriority="72"/>
    <w:lsdException w:name="Colorful Grid Accent 2" w:locked="0" w:uiPriority="73"/>
    <w:lsdException w:name="Light Shading Accent 3" w:locked="0" w:uiPriority="60"/>
    <w:lsdException w:name="Light List Accent 3" w:locked="0" w:uiPriority="61"/>
    <w:lsdException w:name="Light Grid Accent 3" w:locked="0" w:uiPriority="62"/>
    <w:lsdException w:name="Medium Shading 1 Accent 3" w:locked="0" w:uiPriority="63"/>
    <w:lsdException w:name="Medium Shading 2 Accent 3" w:locked="0" w:uiPriority="64"/>
    <w:lsdException w:name="Medium List 1 Accent 3" w:locked="0" w:uiPriority="65"/>
    <w:lsdException w:name="Medium List 2 Accent 3" w:locked="0" w:uiPriority="66"/>
    <w:lsdException w:name="Medium Grid 1 Accent 3" w:locked="0" w:uiPriority="67"/>
    <w:lsdException w:name="Medium Grid 2 Accent 3" w:locked="0" w:uiPriority="68"/>
    <w:lsdException w:name="Medium Grid 3 Accent 3" w:locked="0" w:uiPriority="69"/>
    <w:lsdException w:name="Dark List Accent 3" w:locked="0" w:uiPriority="70"/>
    <w:lsdException w:name="Colorful Shading Accent 3" w:locked="0" w:uiPriority="71"/>
    <w:lsdException w:name="Colorful List Accent 3" w:locked="0" w:uiPriority="72"/>
    <w:lsdException w:name="Colorful Grid Accent 3" w:locked="0" w:uiPriority="73"/>
    <w:lsdException w:name="Light Shading Accent 4" w:locked="0" w:uiPriority="60"/>
    <w:lsdException w:name="Light List Accent 4" w:locked="0" w:uiPriority="61"/>
    <w:lsdException w:name="Light Grid Accent 4" w:locked="0" w:uiPriority="62"/>
    <w:lsdException w:name="Medium Shading 1 Accent 4" w:locked="0" w:uiPriority="63"/>
    <w:lsdException w:name="Medium Shading 2 Accent 4" w:locked="0" w:uiPriority="64"/>
    <w:lsdException w:name="Medium List 1 Accent 4" w:locked="0" w:uiPriority="65"/>
    <w:lsdException w:name="Medium List 2 Accent 4" w:locked="0" w:uiPriority="66"/>
    <w:lsdException w:name="Medium Grid 1 Accent 4" w:locked="0" w:uiPriority="67"/>
    <w:lsdException w:name="Medium Grid 2 Accent 4" w:locked="0" w:uiPriority="68"/>
    <w:lsdException w:name="Medium Grid 3 Accent 4" w:locked="0" w:uiPriority="69"/>
    <w:lsdException w:name="Dark List Accent 4" w:locked="0" w:uiPriority="70"/>
    <w:lsdException w:name="Colorful Shading Accent 4" w:locked="0" w:uiPriority="71"/>
    <w:lsdException w:name="Colorful List Accent 4" w:locked="0" w:uiPriority="72"/>
    <w:lsdException w:name="Colorful Grid Accent 4" w:locked="0" w:uiPriority="73"/>
    <w:lsdException w:name="Light Shading Accent 5" w:locked="0" w:uiPriority="60"/>
    <w:lsdException w:name="Light List Accent 5" w:locked="0" w:uiPriority="61"/>
    <w:lsdException w:name="Light Grid Accent 5" w:locked="0" w:uiPriority="62"/>
    <w:lsdException w:name="Medium Shading 1 Accent 5" w:locked="0" w:uiPriority="63"/>
    <w:lsdException w:name="Medium Shading 2 Accent 5" w:locked="0" w:uiPriority="64"/>
    <w:lsdException w:name="Medium List 1 Accent 5" w:locked="0" w:uiPriority="65"/>
    <w:lsdException w:name="Medium List 2 Accent 5" w:locked="0" w:uiPriority="66"/>
    <w:lsdException w:name="Medium Grid 1 Accent 5" w:locked="0" w:uiPriority="67"/>
    <w:lsdException w:name="Medium Grid 2 Accent 5" w:locked="0" w:uiPriority="68"/>
    <w:lsdException w:name="Medium Grid 3 Accent 5" w:locked="0" w:uiPriority="69"/>
    <w:lsdException w:name="Dark List Accent 5" w:locked="0" w:uiPriority="70"/>
    <w:lsdException w:name="Colorful Shading Accent 5" w:locked="0" w:uiPriority="71"/>
    <w:lsdException w:name="Colorful List Accent 5" w:locked="0" w:uiPriority="72"/>
    <w:lsdException w:name="Colorful Grid Accent 5" w:locked="0" w:uiPriority="73"/>
    <w:lsdException w:name="Light Shading Accent 6" w:locked="0" w:uiPriority="60"/>
    <w:lsdException w:name="Light List Accent 6" w:locked="0" w:uiPriority="61"/>
    <w:lsdException w:name="Light Grid Accent 6" w:locked="0" w:uiPriority="62"/>
    <w:lsdException w:name="Medium Shading 1 Accent 6" w:locked="0" w:uiPriority="63"/>
    <w:lsdException w:name="Medium Shading 2 Accent 6" w:locked="0" w:uiPriority="64"/>
    <w:lsdException w:name="Medium List 1 Accent 6" w:locked="0" w:uiPriority="65"/>
    <w:lsdException w:name="Medium List 2 Accent 6" w:locked="0" w:uiPriority="66"/>
    <w:lsdException w:name="Medium Grid 1 Accent 6" w:locked="0" w:uiPriority="67"/>
    <w:lsdException w:name="Medium Grid 2 Accent 6" w:locked="0" w:uiPriority="68"/>
    <w:lsdException w:name="Medium Grid 3 Accent 6" w:locked="0" w:uiPriority="69"/>
    <w:lsdException w:name="Dark List Accent 6" w:locked="0" w:uiPriority="70"/>
    <w:lsdException w:name="Colorful Shading Accent 6" w:locked="0" w:uiPriority="71"/>
    <w:lsdException w:name="Colorful List Accent 6" w:locked="0" w:uiPriority="72"/>
    <w:lsdException w:name="Colorful Grid Accent 6" w:locked="0" w:uiPriority="73"/>
    <w:lsdException w:name="Subtle Emphasis" w:locked="0" w:uiPriority="19" w:qFormat="1"/>
    <w:lsdException w:name="Intense Emphasis" w:locked="0" w:uiPriority="21" w:qFormat="1"/>
    <w:lsdException w:name="Subtle Reference" w:locked="0" w:uiPriority="31" w:qFormat="1"/>
    <w:lsdException w:name="Intense Reference" w:locked="0" w:uiPriority="32" w:qFormat="1"/>
    <w:lsdException w:name="Book Title" w:locked="0" w:uiPriority="33" w:qFormat="1"/>
    <w:lsdException w:name="Bibliography" w:locked="0" w:semiHidden="1" w:uiPriority="37" w:unhideWhenUsed="1"/>
    <w:lsdException w:name="TOC Heading" w:locked="0" w:semiHidden="1" w:uiPriority="39" w:unhideWhenUsed="1" w:qFormat="1"/>
  </w:latentStyles>
  <w:style w:type="paragraph" w:default="1" w:styleId="Normal">
    <w:name w:val="Normal"/>
    <w:qFormat/>
    <w:rsid w:val="005F1681"/>
    <w:rPr>
      <w:lang w:val="en-US"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HeaderFooter">
    <w:name w:val="Header &amp; Footer"/>
    <w:autoRedefine/>
    <w:pPr>
      <w:tabs>
        <w:tab w:val="right" w:pos="9632"/>
      </w:tabs>
    </w:pPr>
    <w:rPr>
      <w:rFonts w:ascii="Helvetica" w:eastAsia="ヒラギノ角ゴ Pro W3" w:hAnsi="Helvetica"/>
      <w:color w:val="000000"/>
      <w:lang w:val="en-US" w:eastAsia="en-US"/>
    </w:rPr>
  </w:style>
  <w:style w:type="paragraph" w:customStyle="1" w:styleId="Body">
    <w:name w:val="Body"/>
    <w:rPr>
      <w:rFonts w:ascii="Helvetica" w:eastAsia="ヒラギノ角ゴ Pro W3" w:hAnsi="Helvetica"/>
      <w:color w:val="000000"/>
      <w:lang w:val="en-US" w:eastAsia="en-US"/>
    </w:rPr>
  </w:style>
  <w:style w:type="paragraph" w:customStyle="1" w:styleId="FreeForm">
    <w:name w:val="Free Form"/>
    <w:rPr>
      <w:rFonts w:ascii="Helvetica" w:eastAsia="ヒラギノ角ゴ Pro W3" w:hAnsi="Helvetica"/>
      <w:color w:val="000000"/>
      <w:lang w:val="en-US" w:eastAsia="en-US"/>
    </w:rPr>
  </w:style>
  <w:style w:type="paragraph" w:styleId="Textedebulles">
    <w:name w:val="Balloon Text"/>
    <w:basedOn w:val="Normal"/>
    <w:link w:val="TextedebullesCar"/>
    <w:locked/>
    <w:rsid w:val="00C30A9A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rsid w:val="00C30A9A"/>
    <w:rPr>
      <w:rFonts w:ascii="Lucida Grande" w:hAnsi="Lucida Grande" w:cs="Lucida Grande"/>
      <w:sz w:val="18"/>
      <w:szCs w:val="18"/>
      <w:lang w:val="en-US" w:eastAsia="en-US"/>
    </w:rPr>
  </w:style>
  <w:style w:type="paragraph" w:styleId="En-tte">
    <w:name w:val="header"/>
    <w:basedOn w:val="Normal"/>
    <w:link w:val="En-tteCar"/>
    <w:locked/>
    <w:rsid w:val="00C30A9A"/>
    <w:pPr>
      <w:tabs>
        <w:tab w:val="center" w:pos="4703"/>
        <w:tab w:val="right" w:pos="9406"/>
      </w:tabs>
    </w:pPr>
  </w:style>
  <w:style w:type="character" w:customStyle="1" w:styleId="En-tteCar">
    <w:name w:val="En-tête Car"/>
    <w:basedOn w:val="Policepardfaut"/>
    <w:link w:val="En-tte"/>
    <w:rsid w:val="00C30A9A"/>
    <w:rPr>
      <w:sz w:val="24"/>
      <w:szCs w:val="24"/>
      <w:lang w:val="en-US" w:eastAsia="en-US"/>
    </w:rPr>
  </w:style>
  <w:style w:type="paragraph" w:styleId="Pieddepage">
    <w:name w:val="footer"/>
    <w:basedOn w:val="Normal"/>
    <w:link w:val="PieddepageCar"/>
    <w:locked/>
    <w:rsid w:val="00C30A9A"/>
    <w:pPr>
      <w:tabs>
        <w:tab w:val="center" w:pos="4703"/>
        <w:tab w:val="right" w:pos="9406"/>
      </w:tabs>
    </w:pPr>
  </w:style>
  <w:style w:type="character" w:customStyle="1" w:styleId="PieddepageCar">
    <w:name w:val="Pied de page Car"/>
    <w:basedOn w:val="Policepardfaut"/>
    <w:link w:val="Pieddepage"/>
    <w:rsid w:val="00C30A9A"/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1.xml"/><Relationship Id="rId20" Type="http://schemas.openxmlformats.org/officeDocument/2006/relationships/header" Target="header6.xml"/><Relationship Id="rId21" Type="http://schemas.openxmlformats.org/officeDocument/2006/relationships/footer" Target="footer5.xml"/><Relationship Id="rId22" Type="http://schemas.openxmlformats.org/officeDocument/2006/relationships/footer" Target="footer6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header" Target="header2.xml"/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header" Target="header3.xml"/><Relationship Id="rId16" Type="http://schemas.openxmlformats.org/officeDocument/2006/relationships/header" Target="header4.xml"/><Relationship Id="rId17" Type="http://schemas.openxmlformats.org/officeDocument/2006/relationships/footer" Target="footer3.xml"/><Relationship Id="rId18" Type="http://schemas.openxmlformats.org/officeDocument/2006/relationships/footer" Target="footer4.xml"/><Relationship Id="rId19" Type="http://schemas.openxmlformats.org/officeDocument/2006/relationships/header" Target="header5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Macintosh%20HD:Applications:Templates%20for%20MS%20Office.app:Contents:Resources:Pages%20Templates:Templates%20for%20MS%20Word:MS%20Word%20Templates:A4:Templates:Proposal%20Landscape%2002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DC77C8A-98A6-7C4A-A111-4824DB975C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Proposal Landscape 02.dotx</Template>
  <TotalTime>4</TotalTime>
  <Pages>4</Pages>
  <Words>467</Words>
  <Characters>2574</Characters>
  <Application>Microsoft Macintosh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Graphic Node</Company>
  <LinksUpToDate>false</LinksUpToDate>
  <CharactersWithSpaces>3035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Joanne</dc:creator>
  <cp:keywords/>
  <dc:description/>
  <cp:lastModifiedBy>Joanne</cp:lastModifiedBy>
  <cp:revision>11</cp:revision>
  <cp:lastPrinted>2012-12-03T23:19:00Z</cp:lastPrinted>
  <dcterms:created xsi:type="dcterms:W3CDTF">2012-12-03T23:19:00Z</dcterms:created>
  <dcterms:modified xsi:type="dcterms:W3CDTF">2012-12-07T21:21:00Z</dcterms:modified>
</cp:coreProperties>
</file>